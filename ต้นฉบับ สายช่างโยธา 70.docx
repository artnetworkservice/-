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E997" w14:textId="77777777" w:rsidR="008535D9" w:rsidRPr="00951D06" w:rsidRDefault="00CA30AA" w:rsidP="00DD169B">
      <w:pPr>
        <w:tabs>
          <w:tab w:val="left" w:pos="1230"/>
        </w:tabs>
        <w:spacing w:before="520" w:after="60" w:line="420" w:lineRule="exact"/>
        <w:jc w:val="center"/>
        <w:rPr>
          <w:b/>
          <w:bCs/>
          <w:spacing w:val="-20"/>
          <w:sz w:val="58"/>
          <w:szCs w:val="58"/>
        </w:rPr>
      </w:pPr>
      <w:r w:rsidRPr="003B55BC">
        <w:rPr>
          <w:noProof/>
        </w:rPr>
        <w:drawing>
          <wp:anchor distT="0" distB="0" distL="114300" distR="114300" simplePos="0" relativeHeight="251670016" behindDoc="1" locked="0" layoutInCell="1" allowOverlap="1" wp14:anchorId="0FFAFD03" wp14:editId="2AC922E6">
            <wp:simplePos x="0" y="0"/>
            <wp:positionH relativeFrom="column">
              <wp:posOffset>0</wp:posOffset>
            </wp:positionH>
            <wp:positionV relativeFrom="paragraph">
              <wp:posOffset>-31010</wp:posOffset>
            </wp:positionV>
            <wp:extent cx="556895" cy="624205"/>
            <wp:effectExtent l="0" t="0" r="0" b="4445"/>
            <wp:wrapNone/>
            <wp:docPr id="5302" name="Picture 5302" descr="ครุ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2" descr="ครุฑ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24000" contrast="4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62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750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7968" behindDoc="0" locked="1" layoutInCell="1" allowOverlap="1" wp14:anchorId="014C9DFC" wp14:editId="73558A83">
                <wp:simplePos x="0" y="0"/>
                <wp:positionH relativeFrom="column">
                  <wp:posOffset>456565</wp:posOffset>
                </wp:positionH>
                <wp:positionV relativeFrom="page">
                  <wp:posOffset>628650</wp:posOffset>
                </wp:positionV>
                <wp:extent cx="1403350" cy="54864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9E02F" w14:textId="77777777" w:rsidR="00027503" w:rsidRPr="008A20ED" w:rsidRDefault="00027503" w:rsidP="0002750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8A20ED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ด่วน</w:t>
                            </w:r>
                            <w:r w:rsidR="00002090" w:rsidRPr="008A20ED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มาก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4C9DF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5.95pt;margin-top:49.5pt;width:110.5pt;height:43.2pt;z-index:2516679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" filled="f" stroked="f">
                <v:textbox style="mso-fit-shape-to-text:t">
                  <w:txbxContent>
                    <w:p w14:paraId="0859E02F" w14:textId="77777777" w:rsidR="00027503" w:rsidRPr="008A20ED" w:rsidRDefault="00027503" w:rsidP="00027503">
                      <w:pPr>
                        <w:rPr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</w:pPr>
                      <w:r w:rsidRPr="008A20ED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ด่วน</w:t>
                      </w:r>
                      <w:r w:rsidR="00002090" w:rsidRPr="008A20ED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มาก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04163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33AFA5C0" wp14:editId="747673D0">
                <wp:simplePos x="0" y="0"/>
                <wp:positionH relativeFrom="column">
                  <wp:posOffset>2099945</wp:posOffset>
                </wp:positionH>
                <wp:positionV relativeFrom="paragraph">
                  <wp:posOffset>-266065</wp:posOffset>
                </wp:positionV>
                <wp:extent cx="1657350" cy="56007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560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59DCF" w14:textId="77777777" w:rsidR="00204163" w:rsidRPr="008A20ED" w:rsidRDefault="00204163" w:rsidP="0020416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</w:pPr>
                            <w:r w:rsidRPr="008A20ED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AFA5C0" id="Text Box 2" o:spid="_x0000_s1027" type="#_x0000_t202" style="position:absolute;left:0;text-align:left;margin-left:165.35pt;margin-top:-20.95pt;width:130.5pt;height:44.1pt;z-index:-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" filled="f" stroked="f">
                <v:textbox style="mso-fit-shape-to-text:t">
                  <w:txbxContent>
                    <w:p w14:paraId="68059DCF" w14:textId="77777777" w:rsidR="00204163" w:rsidRPr="008A20ED" w:rsidRDefault="00204163" w:rsidP="00204163">
                      <w:pPr>
                        <w:rPr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</w:pPr>
                      <w:r w:rsidRPr="008A20ED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สำเนาคู่ฉบับ</w:t>
                      </w:r>
                    </w:p>
                  </w:txbxContent>
                </v:textbox>
              </v:shape>
            </w:pict>
          </mc:Fallback>
        </mc:AlternateContent>
      </w:r>
      <w:r w:rsidR="008535D9" w:rsidRPr="00951D06">
        <w:rPr>
          <w:b/>
          <w:bCs/>
          <w:spacing w:val="-20"/>
          <w:sz w:val="58"/>
          <w:szCs w:val="58"/>
          <w:cs/>
        </w:rPr>
        <w:t>บันทึกข้อความ</w:t>
      </w:r>
    </w:p>
    <w:p w14:paraId="1586222C" w14:textId="46C754AA" w:rsidR="008535D9" w:rsidRPr="00FB3EF2" w:rsidRDefault="00D930D9" w:rsidP="00204163">
      <w:pPr>
        <w:tabs>
          <w:tab w:val="left" w:pos="1484"/>
          <w:tab w:val="left" w:pos="9000"/>
        </w:tabs>
        <w:rPr>
          <w:noProof/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F45F42F" wp14:editId="39B5B891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9525" t="8255" r="9525" b="10795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541FC8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mA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ส่วนราชการ</w:t>
      </w:r>
      <w:r w:rsidR="008A20ED">
        <w:rPr>
          <w:rFonts w:hint="cs"/>
          <w:sz w:val="32"/>
          <w:szCs w:val="32"/>
          <w:cs/>
        </w:rPr>
        <w:t xml:space="preserve">  </w:t>
      </w:r>
      <w:r w:rsidR="008A20ED" w:rsidRPr="008A20ED">
        <w:rPr>
          <w:rFonts w:hint="cs"/>
          <w:sz w:val="32"/>
          <w:szCs w:val="32"/>
          <w:cs/>
        </w:rPr>
        <w:t xml:space="preserve">คณก.กำหนดราคากลางพัสดุสายช่างโยธา และงานก่อสร้าง  (โทร.๒-๕๕๑๔)                                     </w:t>
      </w:r>
    </w:p>
    <w:p w14:paraId="55D99D11" w14:textId="31B07C70" w:rsidR="008535D9" w:rsidRPr="00C87E7C" w:rsidRDefault="00D930D9" w:rsidP="001A52FD">
      <w:pPr>
        <w:tabs>
          <w:tab w:val="left" w:pos="322"/>
          <w:tab w:val="left" w:pos="4452"/>
          <w:tab w:val="left" w:pos="5670"/>
          <w:tab w:val="left" w:pos="9000"/>
        </w:tabs>
        <w:rPr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B767882" wp14:editId="5AF9C0EE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9525" t="13970" r="9525" b="5080"/>
                <wp:wrapNone/>
                <wp:docPr id="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6826E7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">
                <v:stroke dashstyle="1 1" endcap="round"/>
              </v:lin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6B6305" wp14:editId="44C29A9F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12065" t="6350" r="5715" b="1270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09666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ที่</w:t>
      </w:r>
      <w:r w:rsidR="00DD169B">
        <w:rPr>
          <w:rFonts w:hint="cs"/>
          <w:sz w:val="32"/>
          <w:szCs w:val="32"/>
          <w:cs/>
        </w:rPr>
        <w:tab/>
      </w:r>
      <w:r w:rsidR="00EC651F">
        <w:rPr>
          <w:rFonts w:hint="cs"/>
          <w:b/>
          <w:bCs/>
          <w:sz w:val="40"/>
          <w:szCs w:val="40"/>
          <w:cs/>
        </w:rPr>
        <w:tab/>
      </w:r>
      <w:r w:rsidR="008535D9" w:rsidRPr="00951D06">
        <w:rPr>
          <w:b/>
          <w:bCs/>
          <w:sz w:val="40"/>
          <w:szCs w:val="40"/>
          <w:cs/>
        </w:rPr>
        <w:t>วันที่</w:t>
      </w:r>
      <w:r w:rsidR="00B94F61">
        <w:rPr>
          <w:rFonts w:hint="cs"/>
          <w:sz w:val="32"/>
          <w:szCs w:val="32"/>
          <w:cs/>
        </w:rPr>
        <w:tab/>
      </w:r>
      <w:r w:rsidR="00551E0A">
        <w:rPr>
          <w:rFonts w:hint="cs"/>
          <w:sz w:val="32"/>
          <w:szCs w:val="32"/>
          <w:cs/>
        </w:rPr>
        <w:t>ม</w:t>
      </w:r>
      <w:r w:rsidR="008A20ED">
        <w:rPr>
          <w:rFonts w:hint="cs"/>
          <w:sz w:val="32"/>
          <w:szCs w:val="32"/>
          <w:cs/>
        </w:rPr>
        <w:t>ี</w:t>
      </w:r>
      <w:r w:rsidR="00EC651F">
        <w:rPr>
          <w:rFonts w:hint="cs"/>
          <w:sz w:val="32"/>
          <w:szCs w:val="32"/>
          <w:cs/>
        </w:rPr>
        <w:t>.ค.</w:t>
      </w:r>
      <w:r w:rsidR="00204163">
        <w:rPr>
          <w:rFonts w:hint="cs"/>
          <w:sz w:val="32"/>
          <w:szCs w:val="32"/>
          <w:cs/>
        </w:rPr>
        <w:t>๖</w:t>
      </w:r>
      <w:r w:rsidR="00551E0A">
        <w:rPr>
          <w:rFonts w:hint="cs"/>
          <w:sz w:val="32"/>
          <w:szCs w:val="32"/>
          <w:cs/>
        </w:rPr>
        <w:t>๙</w:t>
      </w:r>
    </w:p>
    <w:p w14:paraId="186B8007" w14:textId="5AA2AB61" w:rsidR="008535D9" w:rsidRPr="00C87E7C" w:rsidRDefault="00D930D9" w:rsidP="00204163">
      <w:pPr>
        <w:tabs>
          <w:tab w:val="left" w:pos="644"/>
          <w:tab w:val="left" w:pos="9000"/>
        </w:tabs>
        <w:jc w:val="thaiDistribute"/>
        <w:rPr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8B29D80" wp14:editId="77512C3C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9525" t="8890" r="5080" b="1016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610F62" id="Line 1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rrq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เรื่อง</w:t>
      </w:r>
      <w:r w:rsidR="00DD169B">
        <w:rPr>
          <w:rFonts w:hint="cs"/>
          <w:sz w:val="32"/>
          <w:szCs w:val="32"/>
          <w:cs/>
        </w:rPr>
        <w:tab/>
      </w:r>
    </w:p>
    <w:p w14:paraId="6F1B40C4" w14:textId="6905A7FA" w:rsidR="006879EF" w:rsidRDefault="006879EF" w:rsidP="00002090">
      <w:pPr>
        <w:tabs>
          <w:tab w:val="left" w:pos="590"/>
        </w:tabs>
        <w:spacing w:before="120"/>
        <w:jc w:val="thaiDistribute"/>
        <w:rPr>
          <w:sz w:val="32"/>
          <w:szCs w:val="32"/>
        </w:rPr>
      </w:pPr>
      <w:r w:rsidRPr="00B80B01">
        <w:rPr>
          <w:sz w:val="32"/>
          <w:szCs w:val="32"/>
          <w:cs/>
        </w:rPr>
        <w:t>เ</w:t>
      </w:r>
      <w:r w:rsidR="008A20ED">
        <w:rPr>
          <w:rFonts w:hint="cs"/>
          <w:sz w:val="32"/>
          <w:szCs w:val="32"/>
          <w:cs/>
        </w:rPr>
        <w:t>รียน</w:t>
      </w:r>
      <w:r>
        <w:rPr>
          <w:rFonts w:hint="cs"/>
          <w:sz w:val="32"/>
          <w:szCs w:val="32"/>
          <w:cs/>
        </w:rPr>
        <w:tab/>
      </w:r>
      <w:r w:rsidR="008A20ED">
        <w:rPr>
          <w:rFonts w:hint="cs"/>
          <w:sz w:val="32"/>
          <w:szCs w:val="32"/>
          <w:cs/>
        </w:rPr>
        <w:t>จก.พอ.</w:t>
      </w:r>
    </w:p>
    <w:p w14:paraId="3E1AC31F" w14:textId="2A931079" w:rsidR="00C263FC" w:rsidRPr="00C263FC" w:rsidRDefault="00C263FC" w:rsidP="00C263FC">
      <w:pPr>
        <w:spacing w:before="120"/>
        <w:ind w:firstLine="1170"/>
        <w:jc w:val="thaiDistribute"/>
        <w:rPr>
          <w:sz w:val="32"/>
          <w:szCs w:val="32"/>
          <w:cs/>
        </w:rPr>
      </w:pPr>
      <w:r w:rsidRPr="00C263FC">
        <w:rPr>
          <w:rFonts w:hint="cs"/>
          <w:sz w:val="32"/>
          <w:szCs w:val="32"/>
          <w:cs/>
        </w:rPr>
        <w:t xml:space="preserve">๑.  ตามคำสั่ง พอ.(เฉพาะ) ที่ </w:t>
      </w:r>
      <w:r w:rsidR="001844FC">
        <w:rPr>
          <w:rFonts w:hint="cs"/>
          <w:sz w:val="32"/>
          <w:szCs w:val="32"/>
          <w:cs/>
        </w:rPr>
        <w:t>๗๓/๖๙</w:t>
      </w:r>
      <w:r w:rsidRPr="00C263FC">
        <w:rPr>
          <w:rFonts w:hint="cs"/>
          <w:sz w:val="32"/>
          <w:szCs w:val="32"/>
          <w:cs/>
        </w:rPr>
        <w:t xml:space="preserve"> ลง </w:t>
      </w:r>
      <w:r w:rsidR="001844FC">
        <w:rPr>
          <w:rFonts w:hint="cs"/>
          <w:sz w:val="32"/>
          <w:szCs w:val="32"/>
          <w:cs/>
        </w:rPr>
        <w:t>๓๐ เม.ย.๖๙</w:t>
      </w:r>
      <w:r w:rsidRPr="00C263FC">
        <w:rPr>
          <w:rFonts w:hint="cs"/>
          <w:sz w:val="32"/>
          <w:szCs w:val="32"/>
          <w:cs/>
        </w:rPr>
        <w:t xml:space="preserve"> เรื่อง แต่งตั้ง คณก.กำหนดราคากลางพัสดุสิ้นเปลือง จ้างซ่อม จ้างเหมาบริการ และงานก่อสร้าง พอ. ให้ น.ท.สุธีร์  เพชรผึ้ง เป็นประธานกรรมการ ร่วมกับ น.ท.ภาณุ บำรุงแขวง และ น.ต.อานุภาพ ปาลา ในการจัดทำข้อมูลรายละเอียดค่าใช้จ่ายเกี่ยวกับการจัดซื้อจัดจ้าง ราคากลางและการคำนวณราคากลาง ตาม พ.ร.บ. การจัดซื้อจัดจ้างและการบริหารพัสดุภาครัฐ พ.ศ.๒๕๖๐ และกฎ ระเบียบข้อบังคับที่เกี่ยวข้องแล้วรายงานผลการดำเนินการในแต่ละเรื่องนำเรียน จก.พอ.</w:t>
      </w:r>
      <w:r w:rsidRPr="00C263FC">
        <w:rPr>
          <w:sz w:val="32"/>
          <w:szCs w:val="32"/>
          <w:cs/>
        </w:rPr>
        <w:br/>
      </w:r>
      <w:r w:rsidRPr="00C263FC">
        <w:rPr>
          <w:rFonts w:hint="cs"/>
          <w:sz w:val="32"/>
          <w:szCs w:val="32"/>
          <w:cs/>
        </w:rPr>
        <w:t>เพื่อพิจารณาและเห็นชอบให้ใช้เป็นราคากลางในการจัดซื้อจัดจ้าง นั้น</w:t>
      </w:r>
    </w:p>
    <w:p w14:paraId="17D2BC59" w14:textId="77777777" w:rsidR="008A20ED" w:rsidRPr="00E27C70" w:rsidRDefault="008A20ED" w:rsidP="008A20ED">
      <w:pPr>
        <w:spacing w:before="120"/>
        <w:ind w:firstLine="1170"/>
        <w:jc w:val="thaiDistribute"/>
        <w:rPr>
          <w:sz w:val="32"/>
          <w:szCs w:val="32"/>
          <w:cs/>
        </w:rPr>
      </w:pPr>
      <w:r w:rsidRPr="00E27C70">
        <w:rPr>
          <w:rFonts w:hint="cs"/>
          <w:sz w:val="32"/>
          <w:szCs w:val="32"/>
          <w:cs/>
        </w:rPr>
        <w:t>๒.  คณก.ฯ ได้ตรวจสอบและดำเนินการแล้ว ในการจัดซื้อ</w:t>
      </w:r>
      <w:bookmarkStart w:id="0" w:name="_Hlk500321649"/>
      <w:r w:rsidRPr="00E27C70">
        <w:rPr>
          <w:rFonts w:hint="cs"/>
          <w:sz w:val="32"/>
          <w:szCs w:val="32"/>
          <w:cs/>
        </w:rPr>
        <w:t xml:space="preserve"> จำนวน ดังนี้  </w:t>
      </w:r>
    </w:p>
    <w:bookmarkEnd w:id="0"/>
    <w:p w14:paraId="30641756" w14:textId="77777777" w:rsidR="000355B0" w:rsidRPr="000355B0" w:rsidRDefault="008A20ED" w:rsidP="000355B0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 xml:space="preserve">  ๒.๑  รายการที่ ๑ ชื่อ </w:t>
      </w:r>
      <w:r w:rsidR="000355B0" w:rsidRPr="000355B0">
        <w:rPr>
          <w:rFonts w:hint="cs"/>
          <w:sz w:val="32"/>
          <w:szCs w:val="32"/>
          <w:cs/>
        </w:rPr>
        <w:t>ตามเรื่องนี้</w:t>
      </w:r>
      <w:r w:rsidR="000355B0" w:rsidRPr="000355B0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="000355B0" w:rsidRPr="000355B0">
        <w:rPr>
          <w:rFonts w:hint="cs"/>
          <w:sz w:val="32"/>
          <w:szCs w:val="32"/>
          <w:cs/>
        </w:rPr>
        <w:t xml:space="preserve"> คณก.</w:t>
      </w:r>
      <w:r w:rsidR="000355B0" w:rsidRPr="000355B0">
        <w:rPr>
          <w:sz w:val="32"/>
          <w:szCs w:val="32"/>
          <w:cs/>
        </w:rPr>
        <w:t>ราคากลางกำหนด</w:t>
      </w:r>
      <w:r w:rsidR="000355B0" w:rsidRPr="000355B0">
        <w:rPr>
          <w:rFonts w:hint="cs"/>
          <w:sz w:val="32"/>
          <w:szCs w:val="32"/>
          <w:cs/>
        </w:rPr>
        <w:t>,</w:t>
      </w:r>
      <w:r w:rsidR="000355B0" w:rsidRPr="000355B0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="000355B0" w:rsidRPr="000355B0">
        <w:rPr>
          <w:rFonts w:hint="cs"/>
          <w:sz w:val="32"/>
          <w:szCs w:val="32"/>
          <w:cs/>
        </w:rPr>
        <w:t xml:space="preserve"> และไม่มี</w:t>
      </w:r>
      <w:r w:rsidR="000355B0" w:rsidRPr="000355B0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="000355B0" w:rsidRPr="000355B0">
        <w:rPr>
          <w:rFonts w:hint="cs"/>
          <w:sz w:val="32"/>
          <w:szCs w:val="32"/>
          <w:cs/>
        </w:rPr>
        <w:t xml:space="preserve"> </w:t>
      </w:r>
      <w:r w:rsidR="000355B0" w:rsidRPr="000355B0">
        <w:rPr>
          <w:sz w:val="32"/>
          <w:szCs w:val="32"/>
          <w:cs/>
        </w:rPr>
        <w:t>พ</w:t>
      </w:r>
      <w:r w:rsidR="000355B0" w:rsidRPr="000355B0">
        <w:rPr>
          <w:rFonts w:hint="cs"/>
          <w:sz w:val="32"/>
          <w:szCs w:val="32"/>
          <w:cs/>
        </w:rPr>
        <w:t>.</w:t>
      </w:r>
      <w:r w:rsidR="000355B0" w:rsidRPr="000355B0">
        <w:rPr>
          <w:sz w:val="32"/>
          <w:szCs w:val="32"/>
          <w:cs/>
        </w:rPr>
        <w:t>ศ</w:t>
      </w:r>
      <w:r w:rsidR="000355B0" w:rsidRPr="000355B0">
        <w:rPr>
          <w:rFonts w:hint="cs"/>
          <w:sz w:val="32"/>
          <w:szCs w:val="32"/>
          <w:cs/>
        </w:rPr>
        <w:t>.๒๕๖๐ มาตรา ๔ (๑) (๒) (๓) จึงดำเนินการตาม (๔) ใช้ราคา</w:t>
      </w:r>
      <w:r w:rsidR="000355B0" w:rsidRPr="000355B0">
        <w:rPr>
          <w:sz w:val="32"/>
          <w:szCs w:val="32"/>
          <w:cs/>
        </w:rPr>
        <w:t>ที่ได้มาจากการสืบราคาจากท้องตลาด</w:t>
      </w:r>
      <w:r w:rsidR="000355B0" w:rsidRPr="000355B0">
        <w:rPr>
          <w:rFonts w:hint="cs"/>
          <w:sz w:val="32"/>
          <w:szCs w:val="32"/>
          <w:cs/>
        </w:rPr>
        <w:t xml:space="preserve"> และ (๕)ใช้</w:t>
      </w:r>
      <w:r w:rsidR="000355B0" w:rsidRPr="000355B0">
        <w:rPr>
          <w:sz w:val="32"/>
          <w:szCs w:val="32"/>
          <w:cs/>
        </w:rPr>
        <w:t>ราคาที่เคยซื้อหรือจ้างครั้งหลังสุด</w:t>
      </w:r>
      <w:r w:rsidR="000355B0" w:rsidRPr="000355B0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EB8A21D" w14:textId="0AE00487" w:rsidR="008A20ED" w:rsidRDefault="008A20ED" w:rsidP="008A20ED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     ๒.๑.๑  ร้าน เสนอราคาในการจัดซื้อ</w:t>
      </w:r>
    </w:p>
    <w:p w14:paraId="6C302789" w14:textId="77777777" w:rsidR="008A20ED" w:rsidRDefault="008A20ED" w:rsidP="008A20ED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๒.๑.๒  ร้าน เสนอราคาในการจัดซื้อ</w:t>
      </w:r>
    </w:p>
    <w:p w14:paraId="0E6991A2" w14:textId="77777777" w:rsidR="008A20ED" w:rsidRDefault="008A20ED" w:rsidP="008A20ED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๒.๑.๓  ร้าน เสนอราคาในการจัดซื้อ</w:t>
      </w:r>
    </w:p>
    <w:p w14:paraId="0304A5D5" w14:textId="77777777" w:rsidR="008A20ED" w:rsidRDefault="008A20ED" w:rsidP="008A20ED">
      <w:pPr>
        <w:spacing w:before="120"/>
        <w:ind w:firstLine="2268"/>
        <w:jc w:val="thaiDistribute"/>
        <w:rPr>
          <w:sz w:val="32"/>
          <w:szCs w:val="32"/>
        </w:rPr>
      </w:pP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เสนอราคาถูกต้องมีรายละเอียดพัสดุครบถ้วนตามขอบเขตงานซึ่งราคาต่ำสุดที่ได้จากการสืบราคา ฯ ในการจัดซื้อ</w:t>
      </w:r>
    </w:p>
    <w:p w14:paraId="6A22A26A" w14:textId="77777777" w:rsidR="000355B0" w:rsidRPr="000355B0" w:rsidRDefault="000355B0" w:rsidP="000355B0">
      <w:pPr>
        <w:spacing w:before="120"/>
        <w:ind w:firstLine="1418"/>
        <w:jc w:val="thaiDistribute"/>
        <w:rPr>
          <w:sz w:val="32"/>
          <w:szCs w:val="32"/>
        </w:rPr>
      </w:pPr>
      <w:r w:rsidRPr="000355B0">
        <w:rPr>
          <w:sz w:val="32"/>
          <w:szCs w:val="32"/>
          <w:cs/>
        </w:rPr>
        <w:t>๓.  คณก.ฯ พิจารณาตามข้อ ๒ แล้ว ผู้ยื่นเสนอราคาทั้ง ๓ ราย มีรายละเอียดพัสดุครบถ้วนตามขอบเขตงาน เห็นสมควรใช้ราคาต่ำสุดที่ได้จากการสืบราคา ฯ ในการ</w:t>
      </w:r>
      <w:r w:rsidRPr="000355B0">
        <w:rPr>
          <w:rFonts w:hint="cs"/>
          <w:sz w:val="32"/>
          <w:szCs w:val="32"/>
          <w:cs/>
        </w:rPr>
        <w:t xml:space="preserve">จัดซื้อ จำนวน  รายการ </w:t>
      </w:r>
      <w:r w:rsidRPr="000355B0">
        <w:rPr>
          <w:sz w:val="32"/>
          <w:szCs w:val="32"/>
          <w:cs/>
        </w:rPr>
        <w:br/>
        <w:t>รวมเป็นเงินทั้งสิ้น บาท ()</w:t>
      </w:r>
      <w:r w:rsidRPr="000355B0">
        <w:rPr>
          <w:rFonts w:hint="cs"/>
          <w:sz w:val="32"/>
          <w:szCs w:val="32"/>
          <w:cs/>
        </w:rPr>
        <w:t xml:space="preserve"> </w:t>
      </w:r>
      <w:r w:rsidRPr="000355B0">
        <w:rPr>
          <w:sz w:val="32"/>
          <w:szCs w:val="32"/>
          <w:cs/>
        </w:rPr>
        <w:t>เป็นราคารวมภาษีมูลค่าเพิ่ม ตลอดจนภาษีอากรอื่น ๆ และค่าใช้จ่ายทั้งปวงด้วยแล้วซึ่งเป็นตาม พ.ร.บ.ฯ มาตรา ๔ (๔) เป็นราคากลาง</w:t>
      </w:r>
      <w:r w:rsidRPr="000355B0">
        <w:rPr>
          <w:rFonts w:hint="cs"/>
          <w:sz w:val="32"/>
          <w:szCs w:val="32"/>
          <w:cs/>
        </w:rPr>
        <w:t xml:space="preserve"> </w:t>
      </w:r>
      <w:r w:rsidRPr="000355B0">
        <w:rPr>
          <w:sz w:val="32"/>
          <w:szCs w:val="32"/>
          <w:cs/>
        </w:rPr>
        <w:t xml:space="preserve">ในการจัดซื้อ                                    </w:t>
      </w:r>
    </w:p>
    <w:p w14:paraId="0230AC05" w14:textId="77777777" w:rsidR="008A20ED" w:rsidRDefault="008A20ED" w:rsidP="008A20ED">
      <w:pPr>
        <w:spacing w:before="120"/>
        <w:ind w:firstLine="1418"/>
        <w:jc w:val="thaiDistribute"/>
        <w:rPr>
          <w:sz w:val="32"/>
          <w:szCs w:val="32"/>
        </w:rPr>
      </w:pPr>
      <w:r w:rsidRPr="0002101F">
        <w:rPr>
          <w:rFonts w:hint="cs"/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จึงเรียนมาเพื่อพิจารณาดำเนินการต่อไป</w:t>
      </w:r>
    </w:p>
    <w:p w14:paraId="3C0FD242" w14:textId="77777777" w:rsidR="008A20ED" w:rsidRDefault="008A20ED" w:rsidP="008A20ED">
      <w:pPr>
        <w:tabs>
          <w:tab w:val="left" w:pos="590"/>
        </w:tabs>
        <w:spacing w:before="120"/>
        <w:ind w:firstLine="3870"/>
        <w:jc w:val="thaiDistribute"/>
        <w:rPr>
          <w:sz w:val="32"/>
          <w:szCs w:val="32"/>
        </w:rPr>
      </w:pPr>
    </w:p>
    <w:p w14:paraId="5EA812DE" w14:textId="7D835376" w:rsidR="008A20ED" w:rsidRPr="008A20ED" w:rsidRDefault="008A20ED" w:rsidP="008A20ED">
      <w:pPr>
        <w:tabs>
          <w:tab w:val="left" w:pos="590"/>
        </w:tabs>
        <w:spacing w:before="120"/>
        <w:ind w:firstLine="3870"/>
        <w:rPr>
          <w:sz w:val="32"/>
          <w:szCs w:val="32"/>
        </w:rPr>
      </w:pPr>
      <w:r w:rsidRPr="008A20ED">
        <w:rPr>
          <w:rFonts w:hint="cs"/>
          <w:sz w:val="32"/>
          <w:szCs w:val="32"/>
          <w:cs/>
        </w:rPr>
        <w:t>น.</w:t>
      </w:r>
      <w:r w:rsidR="001844FC">
        <w:rPr>
          <w:rFonts w:hint="cs"/>
          <w:sz w:val="32"/>
          <w:szCs w:val="32"/>
          <w:cs/>
        </w:rPr>
        <w:t>ท</w:t>
      </w:r>
      <w:r w:rsidRPr="008A20ED">
        <w:rPr>
          <w:rFonts w:hint="cs"/>
          <w:sz w:val="32"/>
          <w:szCs w:val="32"/>
          <w:cs/>
        </w:rPr>
        <w:t>..............................................ประธานกรรมการ</w:t>
      </w:r>
    </w:p>
    <w:p w14:paraId="70E8B3B9" w14:textId="2AD289D8" w:rsidR="008A20ED" w:rsidRPr="008A20ED" w:rsidRDefault="008A20ED" w:rsidP="008A20ED">
      <w:pPr>
        <w:tabs>
          <w:tab w:val="left" w:pos="590"/>
        </w:tabs>
        <w:spacing w:before="120"/>
        <w:ind w:firstLine="3870"/>
        <w:rPr>
          <w:sz w:val="32"/>
          <w:szCs w:val="32"/>
        </w:rPr>
      </w:pPr>
      <w:r w:rsidRPr="008A20ED">
        <w:rPr>
          <w:rFonts w:hint="cs"/>
          <w:sz w:val="32"/>
          <w:szCs w:val="32"/>
          <w:cs/>
        </w:rPr>
        <w:lastRenderedPageBreak/>
        <w:t>น.ท...............................................กรรมการ</w:t>
      </w:r>
      <w:r w:rsidR="001844FC" w:rsidRPr="008A20ED">
        <w:rPr>
          <w:rFonts w:hint="cs"/>
          <w:sz w:val="32"/>
          <w:szCs w:val="32"/>
          <w:cs/>
        </w:rPr>
        <w:t xml:space="preserve">และเลขานุการ                                  </w:t>
      </w:r>
    </w:p>
    <w:p w14:paraId="2A43C1AF" w14:textId="69FEE434" w:rsidR="008A20ED" w:rsidRPr="008A20ED" w:rsidRDefault="008A20ED" w:rsidP="008A20ED">
      <w:pPr>
        <w:tabs>
          <w:tab w:val="left" w:pos="590"/>
          <w:tab w:val="left" w:pos="3870"/>
        </w:tabs>
        <w:spacing w:before="120"/>
        <w:ind w:firstLine="3870"/>
        <w:rPr>
          <w:sz w:val="32"/>
          <w:szCs w:val="32"/>
          <w:cs/>
        </w:rPr>
      </w:pPr>
      <w:r w:rsidRPr="008A20ED">
        <w:rPr>
          <w:rFonts w:hint="cs"/>
          <w:sz w:val="32"/>
          <w:szCs w:val="32"/>
          <w:cs/>
        </w:rPr>
        <w:t>น.</w:t>
      </w:r>
      <w:r w:rsidR="001844FC">
        <w:rPr>
          <w:rFonts w:hint="cs"/>
          <w:sz w:val="32"/>
          <w:szCs w:val="32"/>
          <w:cs/>
        </w:rPr>
        <w:t>ต</w:t>
      </w:r>
      <w:r w:rsidRPr="008A20ED">
        <w:rPr>
          <w:rFonts w:hint="cs"/>
          <w:sz w:val="32"/>
          <w:szCs w:val="32"/>
          <w:cs/>
        </w:rPr>
        <w:t xml:space="preserve">...............................................กรรมการ </w:t>
      </w:r>
    </w:p>
    <w:p w14:paraId="046A2B9F" w14:textId="77777777" w:rsidR="008A20ED" w:rsidRPr="008A20ED" w:rsidRDefault="008A20ED" w:rsidP="008A20ED">
      <w:pPr>
        <w:tabs>
          <w:tab w:val="left" w:pos="590"/>
        </w:tabs>
        <w:spacing w:before="120"/>
        <w:ind w:firstLine="3870"/>
        <w:rPr>
          <w:sz w:val="32"/>
          <w:szCs w:val="32"/>
        </w:rPr>
      </w:pPr>
    </w:p>
    <w:p w14:paraId="2B5E607B" w14:textId="77777777" w:rsidR="008A20ED" w:rsidRPr="00B80B01" w:rsidRDefault="008A20ED" w:rsidP="008A20ED">
      <w:pPr>
        <w:tabs>
          <w:tab w:val="left" w:pos="590"/>
        </w:tabs>
        <w:spacing w:before="120"/>
        <w:ind w:firstLine="3870"/>
        <w:rPr>
          <w:sz w:val="32"/>
          <w:szCs w:val="32"/>
          <w:cs/>
        </w:rPr>
      </w:pPr>
    </w:p>
    <w:p w14:paraId="03909033" w14:textId="4C3795A1" w:rsidR="005C4E8E" w:rsidRPr="0002101F" w:rsidRDefault="00204163" w:rsidP="008A20ED">
      <w:pPr>
        <w:tabs>
          <w:tab w:val="left" w:pos="1418"/>
          <w:tab w:val="left" w:pos="1735"/>
        </w:tabs>
        <w:spacing w:before="120"/>
        <w:rPr>
          <w:sz w:val="32"/>
          <w:szCs w:val="32"/>
        </w:rPr>
      </w:pPr>
      <w:r w:rsidRPr="0002101F">
        <w:rPr>
          <w:rFonts w:hint="cs"/>
          <w:sz w:val="32"/>
          <w:szCs w:val="32"/>
          <w:cs/>
        </w:rPr>
        <w:tab/>
      </w:r>
    </w:p>
    <w:p w14:paraId="5BF8A4B4" w14:textId="77777777" w:rsidR="00C87E7C" w:rsidRPr="00B80B01" w:rsidRDefault="00C87E7C" w:rsidP="008A20ED">
      <w:pPr>
        <w:ind w:firstLine="1412"/>
        <w:rPr>
          <w:sz w:val="32"/>
          <w:szCs w:val="32"/>
        </w:rPr>
      </w:pPr>
    </w:p>
    <w:sectPr w:rsidR="00C87E7C" w:rsidRPr="00B80B01" w:rsidSect="00FB3EF2">
      <w:headerReference w:type="even" r:id="rId8"/>
      <w:headerReference w:type="default" r:id="rId9"/>
      <w:pgSz w:w="11906" w:h="16838" w:code="9"/>
      <w:pgMar w:top="851" w:right="1134" w:bottom="1134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9CFCF" w14:textId="77777777" w:rsidR="000B0A96" w:rsidRDefault="000B0A96">
      <w:r>
        <w:separator/>
      </w:r>
    </w:p>
  </w:endnote>
  <w:endnote w:type="continuationSeparator" w:id="0">
    <w:p w14:paraId="43108C81" w14:textId="77777777" w:rsidR="000B0A96" w:rsidRDefault="000B0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5E89A" w14:textId="77777777" w:rsidR="000B0A96" w:rsidRDefault="000B0A96">
      <w:r>
        <w:separator/>
      </w:r>
    </w:p>
  </w:footnote>
  <w:footnote w:type="continuationSeparator" w:id="0">
    <w:p w14:paraId="68A51F1F" w14:textId="77777777" w:rsidR="000B0A96" w:rsidRDefault="000B0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73FAA" w14:textId="77777777" w:rsidR="00CA47AB" w:rsidRDefault="005576DE" w:rsidP="00D6626B">
    <w:pPr>
      <w:pStyle w:val="a5"/>
      <w:framePr w:wrap="around" w:vAnchor="text" w:hAnchor="margin" w:xAlign="center" w:y="1"/>
      <w:rPr>
        <w:rStyle w:val="a6"/>
      </w:rPr>
    </w:pPr>
    <w:r>
      <w:rPr>
        <w:rStyle w:val="a6"/>
        <w:cs/>
      </w:rPr>
      <w:fldChar w:fldCharType="begin"/>
    </w:r>
    <w:r w:rsidR="00CA47AB">
      <w:rPr>
        <w:rStyle w:val="a6"/>
      </w:rPr>
      <w:instrText xml:space="preserve">PAGE  </w:instrText>
    </w:r>
    <w:r>
      <w:rPr>
        <w:rStyle w:val="a6"/>
        <w:cs/>
      </w:rPr>
      <w:fldChar w:fldCharType="end"/>
    </w:r>
  </w:p>
  <w:p w14:paraId="5CE21FF8" w14:textId="77777777" w:rsidR="00CA47AB" w:rsidRDefault="00CA47A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67505" w14:textId="77777777" w:rsidR="00CA47AB" w:rsidRPr="00D6626B" w:rsidRDefault="00CA47AB" w:rsidP="00D6626B">
    <w:pPr>
      <w:pStyle w:val="a5"/>
      <w:framePr w:wrap="around" w:vAnchor="text" w:hAnchor="margin" w:xAlign="center" w:y="1"/>
      <w:rPr>
        <w:rStyle w:val="a6"/>
        <w:sz w:val="32"/>
        <w:szCs w:val="32"/>
      </w:rPr>
    </w:pPr>
    <w:r>
      <w:rPr>
        <w:rStyle w:val="a6"/>
        <w:rFonts w:hint="cs"/>
        <w:sz w:val="32"/>
        <w:szCs w:val="32"/>
        <w:cs/>
      </w:rPr>
      <w:t xml:space="preserve">- </w:t>
    </w:r>
    <w:r w:rsidR="005576DE" w:rsidRPr="00D6626B">
      <w:rPr>
        <w:rStyle w:val="a6"/>
        <w:sz w:val="32"/>
        <w:szCs w:val="32"/>
        <w:cs/>
      </w:rPr>
      <w:fldChar w:fldCharType="begin"/>
    </w:r>
    <w:r w:rsidRPr="00D6626B">
      <w:rPr>
        <w:rStyle w:val="a6"/>
        <w:sz w:val="32"/>
        <w:szCs w:val="32"/>
      </w:rPr>
      <w:instrText xml:space="preserve">PAGE  </w:instrText>
    </w:r>
    <w:r w:rsidR="005576DE" w:rsidRPr="00D6626B">
      <w:rPr>
        <w:rStyle w:val="a6"/>
        <w:sz w:val="32"/>
        <w:szCs w:val="32"/>
        <w:cs/>
      </w:rPr>
      <w:fldChar w:fldCharType="separate"/>
    </w:r>
    <w:r w:rsidR="00084BAF">
      <w:rPr>
        <w:rStyle w:val="a6"/>
        <w:noProof/>
        <w:sz w:val="32"/>
        <w:szCs w:val="32"/>
        <w:cs/>
      </w:rPr>
      <w:t>๒</w:t>
    </w:r>
    <w:r w:rsidR="005576DE" w:rsidRPr="00D6626B">
      <w:rPr>
        <w:rStyle w:val="a6"/>
        <w:sz w:val="32"/>
        <w:szCs w:val="32"/>
        <w:cs/>
      </w:rPr>
      <w:fldChar w:fldCharType="end"/>
    </w:r>
    <w:r>
      <w:rPr>
        <w:rStyle w:val="a6"/>
        <w:rFonts w:hint="cs"/>
        <w:sz w:val="32"/>
        <w:szCs w:val="32"/>
        <w:cs/>
      </w:rPr>
      <w:t xml:space="preserve"> -</w:t>
    </w:r>
  </w:p>
  <w:p w14:paraId="2954375B" w14:textId="77777777" w:rsidR="00CA47AB" w:rsidRDefault="00CA47AB">
    <w:pPr>
      <w:pStyle w:val="a5"/>
      <w:rPr>
        <w:sz w:val="32"/>
        <w:szCs w:val="32"/>
      </w:rPr>
    </w:pPr>
  </w:p>
  <w:p w14:paraId="1EDC5F2C" w14:textId="77777777" w:rsidR="00CA47AB" w:rsidRPr="00D6626B" w:rsidRDefault="00CA47AB">
    <w:pPr>
      <w:pStyle w:val="a5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575E"/>
    <w:multiLevelType w:val="hybridMultilevel"/>
    <w:tmpl w:val="E5FA2B98"/>
    <w:lvl w:ilvl="0" w:tplc="3A52A3F8">
      <w:start w:val="1"/>
      <w:numFmt w:val="thaiNumbers"/>
      <w:lvlText w:val="%1."/>
      <w:lvlJc w:val="left"/>
      <w:pPr>
        <w:ind w:left="3173" w:hanging="17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626548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A0"/>
    <w:rsid w:val="000009B3"/>
    <w:rsid w:val="00002090"/>
    <w:rsid w:val="00006DBE"/>
    <w:rsid w:val="0002101F"/>
    <w:rsid w:val="00023432"/>
    <w:rsid w:val="00023FB7"/>
    <w:rsid w:val="00027503"/>
    <w:rsid w:val="00027611"/>
    <w:rsid w:val="000355B0"/>
    <w:rsid w:val="00041424"/>
    <w:rsid w:val="00044FA7"/>
    <w:rsid w:val="0006583D"/>
    <w:rsid w:val="00084BAF"/>
    <w:rsid w:val="000A0B79"/>
    <w:rsid w:val="000B0A96"/>
    <w:rsid w:val="000C27E1"/>
    <w:rsid w:val="000D658D"/>
    <w:rsid w:val="00103D7E"/>
    <w:rsid w:val="00107DC9"/>
    <w:rsid w:val="00114664"/>
    <w:rsid w:val="001256B9"/>
    <w:rsid w:val="001424AE"/>
    <w:rsid w:val="001844FC"/>
    <w:rsid w:val="00193FB7"/>
    <w:rsid w:val="001A52FD"/>
    <w:rsid w:val="001C2204"/>
    <w:rsid w:val="001F5E85"/>
    <w:rsid w:val="00204163"/>
    <w:rsid w:val="00210CBF"/>
    <w:rsid w:val="00213477"/>
    <w:rsid w:val="00234405"/>
    <w:rsid w:val="002747A4"/>
    <w:rsid w:val="00296671"/>
    <w:rsid w:val="002A3DEC"/>
    <w:rsid w:val="002A64F2"/>
    <w:rsid w:val="002E1EB8"/>
    <w:rsid w:val="002F68BD"/>
    <w:rsid w:val="003128D2"/>
    <w:rsid w:val="0032421B"/>
    <w:rsid w:val="00326E0B"/>
    <w:rsid w:val="00355134"/>
    <w:rsid w:val="00360273"/>
    <w:rsid w:val="0036071F"/>
    <w:rsid w:val="00360B14"/>
    <w:rsid w:val="00363AFF"/>
    <w:rsid w:val="00370BD9"/>
    <w:rsid w:val="00375C73"/>
    <w:rsid w:val="00380BE5"/>
    <w:rsid w:val="00383304"/>
    <w:rsid w:val="00387B20"/>
    <w:rsid w:val="003B0B81"/>
    <w:rsid w:val="003B7172"/>
    <w:rsid w:val="003C0EB5"/>
    <w:rsid w:val="003D33CB"/>
    <w:rsid w:val="004470AA"/>
    <w:rsid w:val="00466B06"/>
    <w:rsid w:val="0047671C"/>
    <w:rsid w:val="00482091"/>
    <w:rsid w:val="004A6918"/>
    <w:rsid w:val="004B4D7E"/>
    <w:rsid w:val="004C53C8"/>
    <w:rsid w:val="004E0DA0"/>
    <w:rsid w:val="004F4EB2"/>
    <w:rsid w:val="00514C3B"/>
    <w:rsid w:val="00517B3F"/>
    <w:rsid w:val="00521E1F"/>
    <w:rsid w:val="00522F52"/>
    <w:rsid w:val="00525F01"/>
    <w:rsid w:val="00536850"/>
    <w:rsid w:val="00551E0A"/>
    <w:rsid w:val="00554E8B"/>
    <w:rsid w:val="00554EB8"/>
    <w:rsid w:val="005576DE"/>
    <w:rsid w:val="005815B2"/>
    <w:rsid w:val="005924A8"/>
    <w:rsid w:val="005A74D0"/>
    <w:rsid w:val="005C4E8E"/>
    <w:rsid w:val="005E4C42"/>
    <w:rsid w:val="005E5DC2"/>
    <w:rsid w:val="005F47C9"/>
    <w:rsid w:val="005F4EE0"/>
    <w:rsid w:val="005F5737"/>
    <w:rsid w:val="00604363"/>
    <w:rsid w:val="00606118"/>
    <w:rsid w:val="00611ABF"/>
    <w:rsid w:val="00644F77"/>
    <w:rsid w:val="00647DFD"/>
    <w:rsid w:val="0068114F"/>
    <w:rsid w:val="006879EF"/>
    <w:rsid w:val="00697363"/>
    <w:rsid w:val="006A4118"/>
    <w:rsid w:val="006B17F4"/>
    <w:rsid w:val="006D16F7"/>
    <w:rsid w:val="006E284C"/>
    <w:rsid w:val="00720EF8"/>
    <w:rsid w:val="007217D5"/>
    <w:rsid w:val="00722C9E"/>
    <w:rsid w:val="00730E16"/>
    <w:rsid w:val="007402E6"/>
    <w:rsid w:val="00756F02"/>
    <w:rsid w:val="0079411E"/>
    <w:rsid w:val="007941B5"/>
    <w:rsid w:val="00797D8C"/>
    <w:rsid w:val="007A3919"/>
    <w:rsid w:val="007B09BB"/>
    <w:rsid w:val="007E6E95"/>
    <w:rsid w:val="007E7F37"/>
    <w:rsid w:val="007F4BAA"/>
    <w:rsid w:val="008033AF"/>
    <w:rsid w:val="00813269"/>
    <w:rsid w:val="00840136"/>
    <w:rsid w:val="00846428"/>
    <w:rsid w:val="008535D9"/>
    <w:rsid w:val="0086677E"/>
    <w:rsid w:val="008720A2"/>
    <w:rsid w:val="008A20ED"/>
    <w:rsid w:val="008B6EC3"/>
    <w:rsid w:val="008C61C5"/>
    <w:rsid w:val="008D5354"/>
    <w:rsid w:val="008D64E5"/>
    <w:rsid w:val="008F1575"/>
    <w:rsid w:val="008F64FD"/>
    <w:rsid w:val="00904438"/>
    <w:rsid w:val="00904C2B"/>
    <w:rsid w:val="0091749C"/>
    <w:rsid w:val="00921E9F"/>
    <w:rsid w:val="00923102"/>
    <w:rsid w:val="00946E2C"/>
    <w:rsid w:val="00951D06"/>
    <w:rsid w:val="009626F9"/>
    <w:rsid w:val="00990D85"/>
    <w:rsid w:val="00997AF1"/>
    <w:rsid w:val="009C34F2"/>
    <w:rsid w:val="009C74E1"/>
    <w:rsid w:val="009D52AD"/>
    <w:rsid w:val="009D74D7"/>
    <w:rsid w:val="009E1B5B"/>
    <w:rsid w:val="009F6188"/>
    <w:rsid w:val="00A15FD8"/>
    <w:rsid w:val="00A26792"/>
    <w:rsid w:val="00A32A6C"/>
    <w:rsid w:val="00A46837"/>
    <w:rsid w:val="00A60D81"/>
    <w:rsid w:val="00A6321C"/>
    <w:rsid w:val="00A64DF4"/>
    <w:rsid w:val="00A872FC"/>
    <w:rsid w:val="00A97E58"/>
    <w:rsid w:val="00AB3BC8"/>
    <w:rsid w:val="00AB7F42"/>
    <w:rsid w:val="00AD0725"/>
    <w:rsid w:val="00AE4267"/>
    <w:rsid w:val="00B01DA8"/>
    <w:rsid w:val="00B079DB"/>
    <w:rsid w:val="00B6161E"/>
    <w:rsid w:val="00B65D36"/>
    <w:rsid w:val="00B80B01"/>
    <w:rsid w:val="00B84631"/>
    <w:rsid w:val="00B8566C"/>
    <w:rsid w:val="00B94F61"/>
    <w:rsid w:val="00BB5717"/>
    <w:rsid w:val="00BE0285"/>
    <w:rsid w:val="00BE664C"/>
    <w:rsid w:val="00BF32AE"/>
    <w:rsid w:val="00C045E5"/>
    <w:rsid w:val="00C13F57"/>
    <w:rsid w:val="00C14F6B"/>
    <w:rsid w:val="00C219C5"/>
    <w:rsid w:val="00C263FC"/>
    <w:rsid w:val="00C40571"/>
    <w:rsid w:val="00C53007"/>
    <w:rsid w:val="00C57717"/>
    <w:rsid w:val="00C722B4"/>
    <w:rsid w:val="00C87E7C"/>
    <w:rsid w:val="00C94909"/>
    <w:rsid w:val="00CA30AA"/>
    <w:rsid w:val="00CA47AB"/>
    <w:rsid w:val="00CA527E"/>
    <w:rsid w:val="00CB5CFC"/>
    <w:rsid w:val="00CF5AF5"/>
    <w:rsid w:val="00D050FF"/>
    <w:rsid w:val="00D0549B"/>
    <w:rsid w:val="00D35165"/>
    <w:rsid w:val="00D42FA8"/>
    <w:rsid w:val="00D43DA0"/>
    <w:rsid w:val="00D518B7"/>
    <w:rsid w:val="00D6626B"/>
    <w:rsid w:val="00D72F79"/>
    <w:rsid w:val="00D752E9"/>
    <w:rsid w:val="00D85C24"/>
    <w:rsid w:val="00D930D9"/>
    <w:rsid w:val="00DB741A"/>
    <w:rsid w:val="00DC46C2"/>
    <w:rsid w:val="00DD169B"/>
    <w:rsid w:val="00DE0BCF"/>
    <w:rsid w:val="00DE58A8"/>
    <w:rsid w:val="00E2355E"/>
    <w:rsid w:val="00E446C6"/>
    <w:rsid w:val="00E507EC"/>
    <w:rsid w:val="00E537F1"/>
    <w:rsid w:val="00E60ED7"/>
    <w:rsid w:val="00E62CAD"/>
    <w:rsid w:val="00E82B20"/>
    <w:rsid w:val="00EA7A43"/>
    <w:rsid w:val="00EB08C4"/>
    <w:rsid w:val="00EC484A"/>
    <w:rsid w:val="00EC651F"/>
    <w:rsid w:val="00ED1D1F"/>
    <w:rsid w:val="00EE0C32"/>
    <w:rsid w:val="00F116A9"/>
    <w:rsid w:val="00F23720"/>
    <w:rsid w:val="00F25B4F"/>
    <w:rsid w:val="00F5465D"/>
    <w:rsid w:val="00F57925"/>
    <w:rsid w:val="00FB3EF2"/>
    <w:rsid w:val="00FB7FDA"/>
    <w:rsid w:val="00FF0131"/>
    <w:rsid w:val="00FF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7EC508"/>
  <w15:docId w15:val="{F5DDAC9F-74BE-466B-94FB-8AF4454D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58A8"/>
    <w:rPr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sid w:val="00F57925"/>
    <w:rPr>
      <w:color w:val="800080"/>
      <w:u w:val="single"/>
    </w:rPr>
  </w:style>
  <w:style w:type="character" w:styleId="a4">
    <w:name w:val="Hyperlink"/>
    <w:basedOn w:val="a0"/>
    <w:rsid w:val="00C87E7C"/>
    <w:rPr>
      <w:color w:val="0000FF"/>
      <w:u w:val="single"/>
      <w:lang w:bidi="th-TH"/>
    </w:rPr>
  </w:style>
  <w:style w:type="paragraph" w:styleId="a5">
    <w:name w:val="header"/>
    <w:basedOn w:val="a"/>
    <w:rsid w:val="00D6626B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D6626B"/>
  </w:style>
  <w:style w:type="paragraph" w:styleId="a7">
    <w:name w:val="footer"/>
    <w:basedOn w:val="a"/>
    <w:rsid w:val="00D6626B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4A6918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rsid w:val="004A6918"/>
    <w:rPr>
      <w:rFonts w:ascii="Tahoma" w:hAnsi="Tahoma" w:cs="Angsana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D\Downloads\&#3649;&#3610;&#3610;&#3607;&#3637;&#3656;%20&#3665;&#3669;%20&#3649;&#3592;&#3657;&#3591;&#3629;&#3609;&#3640;&#3617;&#3633;&#3605;&#3636;&#3627;&#3619;&#3639;&#3629;&#3626;&#3633;&#3656;&#3591;&#3585;&#3634;&#3619;&#3648;&#3614;&#3639;&#3656;&#3629;&#3607;&#3619;&#3634;&#361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แบบที่ ๑๕ แจ้งอนุมัติหรือสั่งการเพื่อทราบ</Template>
  <TotalTime>4</TotalTime>
  <Pages>2</Pages>
  <Words>401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</dc:creator>
  <cp:lastModifiedBy>MED</cp:lastModifiedBy>
  <cp:revision>5</cp:revision>
  <cp:lastPrinted>2024-10-04T02:29:00Z</cp:lastPrinted>
  <dcterms:created xsi:type="dcterms:W3CDTF">2026-03-19T03:40:00Z</dcterms:created>
  <dcterms:modified xsi:type="dcterms:W3CDTF">2026-07-15T01:48:00Z</dcterms:modified>
</cp:coreProperties>
</file>