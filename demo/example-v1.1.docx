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F8D4F" w14:textId="77777777" w:rsidR="008535D9" w:rsidRPr="00951D06" w:rsidRDefault="00CA30AA" w:rsidP="00DD169B">
      <w:pPr>
        <w:tabs>
          <w:tab w:val="left" w:pos="1230"/>
        </w:tabs>
        <w:spacing w:before="520" w:after="60" w:line="420" w:lineRule="exact"/>
        <w:jc w:val="center"/>
        <w:rPr>
          <w:b/>
          <w:bCs/>
          <w:spacing w:val="-20"/>
          <w:sz w:val="58"/>
          <w:szCs w:val="58"/>
        </w:rPr>
      </w:pPr>
      <w:r w:rsidRPr="003B55BC">
        <w:rPr>
          <w:noProof/>
        </w:rPr>
        <w:drawing>
          <wp:anchor distT="0" distB="0" distL="114300" distR="114300" simplePos="0" relativeHeight="251670016" behindDoc="1" locked="0" layoutInCell="1" allowOverlap="1" wp14:anchorId="1BA8580A" wp14:editId="24462963">
            <wp:simplePos x="0" y="0"/>
            <wp:positionH relativeFrom="column">
              <wp:posOffset>0</wp:posOffset>
            </wp:positionH>
            <wp:positionV relativeFrom="paragraph">
              <wp:posOffset>-31010</wp:posOffset>
            </wp:positionV>
            <wp:extent cx="556895" cy="624205"/>
            <wp:effectExtent l="0" t="0" r="0" b="4445"/>
            <wp:wrapNone/>
            <wp:docPr id="5302" name="Picture 5302" descr="ครุ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2" descr="ครุฑ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-24000" contrast="48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" cy="624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27503">
        <w:rPr>
          <w:rFonts w:ascii="Angsana New" w:hAnsi="Angsan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67968" behindDoc="0" locked="1" layoutInCell="1" allowOverlap="1" wp14:anchorId="32AE85D2" wp14:editId="6C508E5F">
                <wp:simplePos x="0" y="0"/>
                <wp:positionH relativeFrom="column">
                  <wp:posOffset>456565</wp:posOffset>
                </wp:positionH>
                <wp:positionV relativeFrom="page">
                  <wp:posOffset>628650</wp:posOffset>
                </wp:positionV>
                <wp:extent cx="1403350" cy="54864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643993" w14:textId="77777777" w:rsidR="00027503" w:rsidRPr="00E27C70" w:rsidRDefault="00027503" w:rsidP="0002750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 w:rsidRPr="00E27C70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:cs/>
                              </w:rPr>
                              <w:t>ด่วน</w:t>
                            </w:r>
                            <w:r w:rsidR="00002090" w:rsidRPr="00E27C70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:cs/>
                              </w:rPr>
                              <w:t>มาก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2AE85D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35.95pt;margin-top:49.5pt;width:110.5pt;height:43.2pt;z-index:2516679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" filled="f" stroked="f">
                <v:textbox style="mso-fit-shape-to-text:t">
                  <w:txbxContent>
                    <w:p w14:paraId="77643993" w14:textId="77777777" w:rsidR="00027503" w:rsidRPr="00E27C70" w:rsidRDefault="00027503" w:rsidP="00027503">
                      <w:pPr>
                        <w:rPr>
                          <w:b/>
                          <w:bCs/>
                          <w:color w:val="FFFFFF" w:themeColor="background1"/>
                          <w:sz w:val="64"/>
                          <w:szCs w:val="64"/>
                        </w:rPr>
                      </w:pPr>
                      <w:r w:rsidRPr="00E27C70">
                        <w:rPr>
                          <w:rFonts w:hint="cs"/>
                          <w:b/>
                          <w:bCs/>
                          <w:color w:val="FFFFFF" w:themeColor="background1"/>
                          <w:sz w:val="64"/>
                          <w:szCs w:val="64"/>
                          <w:cs/>
                        </w:rPr>
                        <w:t>ด่วน</w:t>
                      </w:r>
                      <w:r w:rsidR="00002090" w:rsidRPr="00E27C70">
                        <w:rPr>
                          <w:rFonts w:hint="cs"/>
                          <w:b/>
                          <w:bCs/>
                          <w:color w:val="FFFFFF" w:themeColor="background1"/>
                          <w:sz w:val="64"/>
                          <w:szCs w:val="64"/>
                          <w:cs/>
                        </w:rPr>
                        <w:t>มาก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04163">
        <w:rPr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6972BE7B" wp14:editId="72026B24">
                <wp:simplePos x="0" y="0"/>
                <wp:positionH relativeFrom="column">
                  <wp:posOffset>2099945</wp:posOffset>
                </wp:positionH>
                <wp:positionV relativeFrom="paragraph">
                  <wp:posOffset>-266065</wp:posOffset>
                </wp:positionV>
                <wp:extent cx="1657350" cy="560070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560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79F167" w14:textId="77777777" w:rsidR="00204163" w:rsidRPr="00E27C70" w:rsidRDefault="00204163" w:rsidP="0020416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:cs/>
                              </w:rPr>
                            </w:pPr>
                            <w:r w:rsidRPr="00E27C70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:cs/>
                              </w:rPr>
                              <w:t>สำเนาคู่ฉบับ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72BE7B" id="Text Box 2" o:spid="_x0000_s1027" type="#_x0000_t202" style="position:absolute;left:0;text-align:left;margin-left:165.35pt;margin-top:-20.95pt;width:130.5pt;height:44.1pt;z-index:-2516546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" filled="f" stroked="f">
                <v:textbox style="mso-fit-shape-to-text:t">
                  <w:txbxContent>
                    <w:p w14:paraId="6A79F167" w14:textId="77777777" w:rsidR="00204163" w:rsidRPr="00E27C70" w:rsidRDefault="00204163" w:rsidP="00204163">
                      <w:pPr>
                        <w:rPr>
                          <w:b/>
                          <w:bCs/>
                          <w:color w:val="FFFFFF" w:themeColor="background1"/>
                          <w:sz w:val="64"/>
                          <w:szCs w:val="64"/>
                          <w:cs/>
                        </w:rPr>
                      </w:pPr>
                      <w:r w:rsidRPr="00E27C70">
                        <w:rPr>
                          <w:rFonts w:hint="cs"/>
                          <w:b/>
                          <w:bCs/>
                          <w:color w:val="FFFFFF" w:themeColor="background1"/>
                          <w:sz w:val="64"/>
                          <w:szCs w:val="64"/>
                          <w:cs/>
                        </w:rPr>
                        <w:t>สำเนาคู่ฉบับ</w:t>
                      </w:r>
                    </w:p>
                  </w:txbxContent>
                </v:textbox>
              </v:shape>
            </w:pict>
          </mc:Fallback>
        </mc:AlternateContent>
      </w:r>
      <w:r w:rsidR="008535D9" w:rsidRPr="00951D06">
        <w:rPr>
          <w:b/>
          <w:bCs/>
          <w:spacing w:val="-20"/>
          <w:sz w:val="58"/>
          <w:szCs w:val="58"/>
          <w:cs/>
        </w:rPr>
        <w:t>บันทึกข้อความ</w:t>
      </w:r>
    </w:p>
    <w:p w14:paraId="345CE771" w14:textId="145ABEA8" w:rsidR="008535D9" w:rsidRPr="00FB3EF2" w:rsidRDefault="00D930D9" w:rsidP="00204163">
      <w:pPr>
        <w:tabs>
          <w:tab w:val="left" w:pos="1484"/>
          <w:tab w:val="left" w:pos="9000"/>
        </w:tabs>
        <w:rPr>
          <w:noProof/>
          <w:sz w:val="32"/>
          <w:szCs w:val="32"/>
          <w:cs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1D54AF3" wp14:editId="4EA92451">
                <wp:simplePos x="0" y="0"/>
                <wp:positionH relativeFrom="column">
                  <wp:posOffset>838200</wp:posOffset>
                </wp:positionH>
                <wp:positionV relativeFrom="paragraph">
                  <wp:posOffset>236855</wp:posOffset>
                </wp:positionV>
                <wp:extent cx="4914900" cy="0"/>
                <wp:effectExtent l="9525" t="8255" r="9525" b="10795"/>
                <wp:wrapNone/>
                <wp:docPr id="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60BD87" id="Line 1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pt,18.65pt" to="45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">
                <v:stroke dashstyle="1 1" endcap="round"/>
              </v:line>
            </w:pict>
          </mc:Fallback>
        </mc:AlternateContent>
      </w:r>
      <w:r w:rsidR="008535D9" w:rsidRPr="00951D06">
        <w:rPr>
          <w:b/>
          <w:bCs/>
          <w:sz w:val="40"/>
          <w:szCs w:val="40"/>
          <w:cs/>
        </w:rPr>
        <w:t>ส่วนราชการ</w:t>
      </w:r>
      <w:r w:rsidR="00204163">
        <w:rPr>
          <w:rFonts w:hint="cs"/>
          <w:sz w:val="32"/>
          <w:szCs w:val="32"/>
          <w:cs/>
        </w:rPr>
        <w:tab/>
      </w:r>
      <w:r w:rsidR="00E27C70" w:rsidRPr="002D381E">
        <w:rPr>
          <w:rFonts w:hint="cs"/>
          <w:spacing w:val="-4"/>
          <w:kern w:val="32"/>
          <w:sz w:val="32"/>
          <w:szCs w:val="32"/>
          <w:cs/>
        </w:rPr>
        <w:t>คณก.กำหนดราคากลางพัสดุสาย</w:t>
      </w:r>
      <w:r w:rsidR="00780500">
        <w:rPr>
          <w:rFonts w:hint="cs"/>
          <w:spacing w:val="-4"/>
          <w:kern w:val="32"/>
          <w:sz w:val="32"/>
          <w:szCs w:val="32"/>
          <w:cs/>
        </w:rPr>
        <w:t>พลาธิการ</w:t>
      </w:r>
      <w:r w:rsidR="00E27C70">
        <w:rPr>
          <w:rFonts w:hint="cs"/>
          <w:spacing w:val="-4"/>
          <w:kern w:val="32"/>
          <w:sz w:val="32"/>
          <w:szCs w:val="32"/>
          <w:cs/>
        </w:rPr>
        <w:t xml:space="preserve"> </w:t>
      </w:r>
      <w:r w:rsidR="00E27C70" w:rsidRPr="002D381E">
        <w:rPr>
          <w:rFonts w:hint="cs"/>
          <w:spacing w:val="-4"/>
          <w:kern w:val="32"/>
          <w:sz w:val="32"/>
          <w:szCs w:val="32"/>
          <w:cs/>
        </w:rPr>
        <w:t>และ</w:t>
      </w:r>
      <w:r w:rsidR="00780500">
        <w:rPr>
          <w:rFonts w:hint="cs"/>
          <w:spacing w:val="-4"/>
          <w:kern w:val="32"/>
          <w:sz w:val="32"/>
          <w:szCs w:val="32"/>
          <w:cs/>
        </w:rPr>
        <w:t>ขนส่ง</w:t>
      </w:r>
      <w:r w:rsidR="00E27C70" w:rsidRPr="002D381E">
        <w:rPr>
          <w:rFonts w:hint="cs"/>
          <w:spacing w:val="-4"/>
          <w:kern w:val="32"/>
          <w:sz w:val="32"/>
          <w:szCs w:val="32"/>
          <w:cs/>
        </w:rPr>
        <w:t xml:space="preserve">  (โทร.๒-</w:t>
      </w:r>
      <w:r w:rsidR="00E27C70">
        <w:rPr>
          <w:rFonts w:hint="cs"/>
          <w:spacing w:val="-4"/>
          <w:kern w:val="32"/>
          <w:sz w:val="32"/>
          <w:szCs w:val="32"/>
          <w:cs/>
        </w:rPr>
        <w:t>๕๕๑๔</w:t>
      </w:r>
      <w:r w:rsidR="00E27C70" w:rsidRPr="002D381E">
        <w:rPr>
          <w:rFonts w:hint="cs"/>
          <w:spacing w:val="-4"/>
          <w:kern w:val="32"/>
          <w:sz w:val="32"/>
          <w:szCs w:val="32"/>
          <w:cs/>
        </w:rPr>
        <w:t>)</w:t>
      </w:r>
      <w:r w:rsidR="00E27C70" w:rsidRPr="002D381E">
        <w:rPr>
          <w:rFonts w:hint="cs"/>
          <w:spacing w:val="-4"/>
          <w:sz w:val="32"/>
          <w:szCs w:val="32"/>
          <w:cs/>
        </w:rPr>
        <w:t xml:space="preserve"> </w:t>
      </w:r>
      <w:r w:rsidR="00E27C70" w:rsidRPr="00FB3EF2">
        <w:rPr>
          <w:rFonts w:hint="cs"/>
          <w:sz w:val="32"/>
          <w:szCs w:val="32"/>
          <w:cs/>
        </w:rPr>
        <w:t xml:space="preserve">                </w:t>
      </w:r>
      <w:r w:rsidR="00E27C70" w:rsidRPr="00FB3EF2">
        <w:rPr>
          <w:rFonts w:hint="cs"/>
          <w:noProof/>
          <w:sz w:val="32"/>
          <w:szCs w:val="32"/>
          <w:cs/>
        </w:rPr>
        <w:t xml:space="preserve">             </w:t>
      </w:r>
      <w:r w:rsidR="00E27C70">
        <w:rPr>
          <w:rFonts w:hint="cs"/>
          <w:noProof/>
          <w:sz w:val="32"/>
          <w:szCs w:val="32"/>
          <w:cs/>
        </w:rPr>
        <w:t xml:space="preserve">       </w:t>
      </w:r>
    </w:p>
    <w:p w14:paraId="6B27A86C" w14:textId="1F2504BB" w:rsidR="008535D9" w:rsidRPr="00C87E7C" w:rsidRDefault="00D930D9" w:rsidP="001A52FD">
      <w:pPr>
        <w:tabs>
          <w:tab w:val="left" w:pos="322"/>
          <w:tab w:val="left" w:pos="4452"/>
          <w:tab w:val="left" w:pos="5670"/>
          <w:tab w:val="left" w:pos="9000"/>
        </w:tabs>
        <w:rPr>
          <w:sz w:val="32"/>
          <w:szCs w:val="32"/>
          <w:cs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9E321AC" wp14:editId="298FB30E">
                <wp:simplePos x="0" y="0"/>
                <wp:positionH relativeFrom="column">
                  <wp:posOffset>114300</wp:posOffset>
                </wp:positionH>
                <wp:positionV relativeFrom="paragraph">
                  <wp:posOffset>242570</wp:posOffset>
                </wp:positionV>
                <wp:extent cx="2743200" cy="0"/>
                <wp:effectExtent l="9525" t="13970" r="9525" b="5080"/>
                <wp:wrapNone/>
                <wp:docPr id="4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09900B" id="Line 1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9.1pt" to="22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">
                <v:stroke dashstyle="1 1" endcap="round"/>
              </v:lin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8D4E553" wp14:editId="6A6E4E55">
                <wp:simplePos x="0" y="0"/>
                <wp:positionH relativeFrom="column">
                  <wp:posOffset>3164840</wp:posOffset>
                </wp:positionH>
                <wp:positionV relativeFrom="paragraph">
                  <wp:posOffset>244475</wp:posOffset>
                </wp:positionV>
                <wp:extent cx="2592070" cy="0"/>
                <wp:effectExtent l="12065" t="6350" r="5715" b="12700"/>
                <wp:wrapNone/>
                <wp:docPr id="3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207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6B5771" id="Line 1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9.2pt,19.25pt" to="453.3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">
                <v:stroke dashstyle="1 1" endcap="round"/>
              </v:line>
            </w:pict>
          </mc:Fallback>
        </mc:AlternateContent>
      </w:r>
      <w:r w:rsidR="008535D9" w:rsidRPr="00951D06">
        <w:rPr>
          <w:b/>
          <w:bCs/>
          <w:sz w:val="40"/>
          <w:szCs w:val="40"/>
          <w:cs/>
        </w:rPr>
        <w:t>ที่</w:t>
      </w:r>
      <w:r w:rsidR="00DD169B">
        <w:rPr>
          <w:rFonts w:hint="cs"/>
          <w:sz w:val="32"/>
          <w:szCs w:val="32"/>
          <w:cs/>
        </w:rPr>
        <w:tab/>
        <w:t>๑๒๓/๖๙</w:t>
      </w:r>
      <w:r w:rsidR="00EC651F">
        <w:rPr>
          <w:rFonts w:hint="cs"/>
          <w:b/>
          <w:bCs/>
          <w:sz w:val="40"/>
          <w:szCs w:val="40"/>
          <w:cs/>
        </w:rPr>
        <w:tab/>
      </w:r>
      <w:r w:rsidR="008535D9" w:rsidRPr="00951D06">
        <w:rPr>
          <w:b/>
          <w:bCs/>
          <w:sz w:val="40"/>
          <w:szCs w:val="40"/>
          <w:cs/>
        </w:rPr>
        <w:t>วันที่</w:t>
      </w:r>
      <w:r w:rsidR="00B35EE4">
        <w:rPr>
          <w:rFonts w:hint="cs"/>
          <w:sz w:val="32"/>
          <w:szCs w:val="32"/>
          <w:cs/>
        </w:rPr>
        <w:t xml:space="preserve">    17 ก.ย. 69</w:t>
      </w:r>
      <w:r w:rsidR="00943C6D">
        <w:rPr>
          <w:rFonts w:hint="cs"/>
          <w:sz w:val="32"/>
          <w:szCs w:val="32"/>
          <w:cs/>
        </w:rPr>
      </w:r>
      <w:r w:rsidR="00B94F61">
        <w:rPr>
          <w:rFonts w:hint="cs"/>
          <w:sz w:val="32"/>
          <w:szCs w:val="32"/>
          <w:cs/>
        </w:rPr>
      </w:r>
    </w:p>
    <w:p w14:paraId="6B753749" w14:textId="2CCE41CD" w:rsidR="008535D9" w:rsidRPr="00C87E7C" w:rsidRDefault="00D930D9" w:rsidP="00204163">
      <w:pPr>
        <w:tabs>
          <w:tab w:val="left" w:pos="644"/>
          <w:tab w:val="left" w:pos="9000"/>
        </w:tabs>
        <w:jc w:val="thaiDistribute"/>
        <w:rPr>
          <w:sz w:val="32"/>
          <w:szCs w:val="32"/>
          <w:cs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4C00107" wp14:editId="74F41D77">
                <wp:simplePos x="0" y="0"/>
                <wp:positionH relativeFrom="column">
                  <wp:posOffset>333375</wp:posOffset>
                </wp:positionH>
                <wp:positionV relativeFrom="paragraph">
                  <wp:posOffset>247015</wp:posOffset>
                </wp:positionV>
                <wp:extent cx="5414645" cy="0"/>
                <wp:effectExtent l="9525" t="8890" r="5080" b="1016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464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4CEEE8" id="Line 15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25pt,19.45pt" to="452.6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">
                <v:stroke dashstyle="1 1" endcap="round"/>
              </v:line>
            </w:pict>
          </mc:Fallback>
        </mc:AlternateContent>
      </w:r>
      <w:r w:rsidR="008535D9" w:rsidRPr="00951D06">
        <w:rPr>
          <w:b/>
          <w:bCs/>
          <w:sz w:val="40"/>
          <w:szCs w:val="40"/>
          <w:cs/>
        </w:rPr>
        <w:t>เรื่อง</w:t>
      </w:r>
      <w:r w:rsidR="00D545A5">
        <w:rPr>
          <w:rFonts w:hint="cs"/>
          <w:sz w:val="32"/>
          <w:szCs w:val="32"/>
          <w:cs/>
        </w:rPr>
        <w:t xml:space="preserve">  </w:t>
      </w:r>
      <w:r w:rsidR="00DD169B">
        <w:rPr>
          <w:rFonts w:hint="cs"/>
          <w:sz w:val="32"/>
          <w:szCs w:val="32"/>
          <w:cs/>
        </w:rPr>
        <w:tab/>
      </w:r>
      <w:r w:rsidR="00D545A5">
        <w:rPr>
          <w:rFonts w:hint="cs"/>
          <w:sz w:val="32"/>
          <w:szCs w:val="32"/>
          <w:cs/>
        </w:rPr>
        <w:t>ราคากลางจัดซื้อพัสดุ วัสดุสำนักงาน</w:t>
      </w:r>
      <w:r w:rsidR="00D545A5" w:rsidRPr="00D545A5">
        <w:rPr>
          <w:rFonts w:hint="cs"/>
          <w:sz w:val="32"/>
          <w:szCs w:val="32"/>
          <w:cs/>
        </w:rPr>
      </w:r>
      <w:proofErr w:type="spellStart"/>
      <w:r w:rsidR="00D545A5" w:rsidRPr="00D545A5">
        <w:rPr>
          <w:rFonts w:hint="cs"/>
          <w:sz w:val="32"/>
          <w:szCs w:val="32"/>
          <w:cs/>
        </w:rPr>
      </w:r>
      <w:proofErr w:type="spellEnd"/>
      <w:r w:rsidR="00D545A5" w:rsidRPr="00D545A5">
        <w:rPr>
          <w:rFonts w:hint="cs"/>
          <w:sz w:val="32"/>
          <w:szCs w:val="32"/>
          <w:cs/>
        </w:rPr>
      </w:r>
      <w:r w:rsidR="00D545A5">
        <w:rPr>
          <w:rFonts w:hint="cs"/>
          <w:sz w:val="32"/>
          <w:szCs w:val="32"/>
          <w:cs/>
        </w:rPr>
      </w:r>
    </w:p>
    <w:p w14:paraId="0AD6D5B2" w14:textId="0C3060C3" w:rsidR="006879EF" w:rsidRDefault="006879EF" w:rsidP="00002090">
      <w:pPr>
        <w:tabs>
          <w:tab w:val="left" w:pos="590"/>
        </w:tabs>
        <w:spacing w:before="120"/>
        <w:jc w:val="thaiDistribute"/>
        <w:rPr>
          <w:sz w:val="32"/>
          <w:szCs w:val="32"/>
        </w:rPr>
      </w:pPr>
      <w:r w:rsidRPr="00B80B01">
        <w:rPr>
          <w:sz w:val="32"/>
          <w:szCs w:val="32"/>
          <w:cs/>
        </w:rPr>
        <w:t>เ</w:t>
      </w:r>
      <w:r w:rsidR="00E27C70">
        <w:rPr>
          <w:rFonts w:hint="cs"/>
          <w:sz w:val="32"/>
          <w:szCs w:val="32"/>
          <w:cs/>
        </w:rPr>
        <w:t>รียน</w:t>
      </w:r>
      <w:r>
        <w:rPr>
          <w:rFonts w:hint="cs"/>
          <w:sz w:val="32"/>
          <w:szCs w:val="32"/>
          <w:cs/>
        </w:rPr>
        <w:tab/>
      </w:r>
      <w:r w:rsidR="00E27C70">
        <w:rPr>
          <w:rFonts w:hint="cs"/>
          <w:sz w:val="32"/>
          <w:szCs w:val="32"/>
          <w:cs/>
        </w:rPr>
        <w:t>จก.พอ.</w:t>
      </w:r>
    </w:p>
    <w:p w14:paraId="43886F74" w14:textId="69C2FAEE" w:rsidR="00780500" w:rsidRDefault="00780500" w:rsidP="00780500">
      <w:pPr>
        <w:spacing w:before="120"/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๑.  </w:t>
      </w:r>
      <w:r w:rsidRPr="00E52C5D">
        <w:rPr>
          <w:rFonts w:hint="cs"/>
          <w:spacing w:val="-4"/>
          <w:kern w:val="32"/>
          <w:sz w:val="32"/>
          <w:szCs w:val="32"/>
          <w:cs/>
        </w:rPr>
        <w:t xml:space="preserve">ตามคำสั่ง พอ.(เฉพาะ) ที่ </w:t>
      </w:r>
      <w:r w:rsidR="005A4E42">
        <w:rPr>
          <w:rFonts w:hint="cs"/>
          <w:spacing w:val="-4"/>
          <w:kern w:val="32"/>
          <w:sz w:val="32"/>
          <w:szCs w:val="32"/>
          <w:cs/>
        </w:rPr>
        <w:t>๖๕</w:t>
      </w:r>
      <w:r w:rsidR="0066296B">
        <w:rPr>
          <w:rFonts w:hint="cs"/>
          <w:spacing w:val="-4"/>
          <w:kern w:val="32"/>
          <w:sz w:val="32"/>
          <w:szCs w:val="32"/>
          <w:cs/>
        </w:rPr>
        <w:t>/๖๙</w:t>
      </w:r>
      <w:r>
        <w:rPr>
          <w:rFonts w:hint="cs"/>
          <w:spacing w:val="-4"/>
          <w:kern w:val="32"/>
          <w:sz w:val="32"/>
          <w:szCs w:val="32"/>
          <w:cs/>
        </w:rPr>
        <w:t xml:space="preserve"> ลง </w:t>
      </w:r>
      <w:r w:rsidR="005A4E42">
        <w:rPr>
          <w:rFonts w:hint="cs"/>
          <w:spacing w:val="-4"/>
          <w:kern w:val="32"/>
          <w:sz w:val="32"/>
          <w:szCs w:val="32"/>
          <w:cs/>
        </w:rPr>
        <w:t>๒๘</w:t>
      </w:r>
      <w:r w:rsidR="0066296B">
        <w:rPr>
          <w:rFonts w:hint="cs"/>
          <w:spacing w:val="-4"/>
          <w:kern w:val="32"/>
          <w:sz w:val="32"/>
          <w:szCs w:val="32"/>
          <w:cs/>
        </w:rPr>
        <w:t xml:space="preserve"> เม.ย.๖๙</w:t>
      </w:r>
      <w:r>
        <w:rPr>
          <w:rFonts w:hint="cs"/>
          <w:spacing w:val="-4"/>
          <w:kern w:val="32"/>
          <w:sz w:val="32"/>
          <w:szCs w:val="32"/>
          <w:cs/>
        </w:rPr>
        <w:t xml:space="preserve"> เรื่อง </w:t>
      </w:r>
      <w:r w:rsidRPr="00E52C5D">
        <w:rPr>
          <w:rFonts w:hint="cs"/>
          <w:spacing w:val="-4"/>
          <w:kern w:val="32"/>
          <w:sz w:val="32"/>
          <w:szCs w:val="32"/>
          <w:cs/>
        </w:rPr>
        <w:t>แต่งตั้ง คณก.กำหนด</w:t>
      </w:r>
      <w:r>
        <w:rPr>
          <w:rFonts w:hint="cs"/>
          <w:sz w:val="32"/>
          <w:szCs w:val="32"/>
          <w:cs/>
        </w:rPr>
        <w:t>ราคากลาง</w:t>
      </w:r>
      <w:r w:rsidRPr="00E52C5D">
        <w:rPr>
          <w:rFonts w:hint="cs"/>
          <w:spacing w:val="-10"/>
          <w:kern w:val="32"/>
          <w:sz w:val="32"/>
          <w:szCs w:val="32"/>
          <w:cs/>
        </w:rPr>
        <w:t>พัสดุสิ้นเปลือง จ้างซ่อม จ้างเหมาบริการ และงานก่อสร้าง พอ.</w:t>
      </w:r>
      <w:r>
        <w:rPr>
          <w:rFonts w:hint="cs"/>
          <w:spacing w:val="-10"/>
          <w:kern w:val="32"/>
          <w:sz w:val="32"/>
          <w:szCs w:val="32"/>
          <w:cs/>
        </w:rPr>
        <w:t xml:space="preserve"> </w:t>
      </w:r>
      <w:r w:rsidRPr="00E52C5D">
        <w:rPr>
          <w:rFonts w:hint="cs"/>
          <w:spacing w:val="-10"/>
          <w:kern w:val="32"/>
          <w:sz w:val="32"/>
          <w:szCs w:val="32"/>
          <w:cs/>
        </w:rPr>
        <w:t xml:space="preserve">ให้ </w:t>
      </w:r>
      <w:r>
        <w:rPr>
          <w:rFonts w:hint="cs"/>
          <w:kern w:val="32"/>
          <w:sz w:val="32"/>
          <w:szCs w:val="32"/>
          <w:cs/>
        </w:rPr>
        <w:t>น.</w:t>
      </w:r>
      <w:r w:rsidR="005A4E42">
        <w:rPr>
          <w:rFonts w:hint="cs"/>
          <w:kern w:val="32"/>
          <w:sz w:val="32"/>
          <w:szCs w:val="32"/>
          <w:cs/>
        </w:rPr>
        <w:t>อ</w:t>
      </w:r>
      <w:r>
        <w:rPr>
          <w:rFonts w:hint="cs"/>
          <w:kern w:val="32"/>
          <w:sz w:val="32"/>
          <w:szCs w:val="32"/>
          <w:cs/>
        </w:rPr>
        <w:t xml:space="preserve">.หญิง </w:t>
      </w:r>
      <w:r w:rsidR="005A4E42">
        <w:rPr>
          <w:rFonts w:hint="cs"/>
          <w:kern w:val="32"/>
          <w:sz w:val="32"/>
          <w:szCs w:val="32"/>
          <w:cs/>
        </w:rPr>
        <w:t>ปาณัสม์ชนา  อรุณโรจน์ศิริ</w:t>
      </w:r>
      <w:r w:rsidR="005A4E42">
        <w:rPr>
          <w:kern w:val="32"/>
          <w:sz w:val="32"/>
          <w:szCs w:val="32"/>
          <w:cs/>
        </w:rPr>
        <w:br/>
      </w:r>
      <w:r>
        <w:rPr>
          <w:rFonts w:hint="cs"/>
          <w:sz w:val="32"/>
          <w:szCs w:val="32"/>
          <w:cs/>
        </w:rPr>
        <w:t xml:space="preserve">เป็นประธานกรรมการ ร่วมกับ </w:t>
      </w:r>
      <w:r w:rsidR="00267335">
        <w:rPr>
          <w:rFonts w:hint="cs"/>
          <w:sz w:val="32"/>
          <w:szCs w:val="32"/>
          <w:cs/>
        </w:rPr>
        <w:t>น</w:t>
      </w:r>
      <w:r w:rsidR="005A4E42">
        <w:rPr>
          <w:rFonts w:hint="cs"/>
          <w:sz w:val="32"/>
          <w:szCs w:val="32"/>
          <w:cs/>
        </w:rPr>
        <w:t>.</w:t>
      </w:r>
      <w:r w:rsidR="00267335">
        <w:rPr>
          <w:rFonts w:hint="cs"/>
          <w:sz w:val="32"/>
          <w:szCs w:val="32"/>
          <w:cs/>
        </w:rPr>
        <w:t>ต</w:t>
      </w:r>
      <w:r w:rsidR="005A4E42">
        <w:rPr>
          <w:rFonts w:hint="cs"/>
          <w:sz w:val="32"/>
          <w:szCs w:val="32"/>
          <w:cs/>
        </w:rPr>
        <w:t>.ต่อพง</w:t>
      </w:r>
      <w:proofErr w:type="spellStart"/>
      <w:r w:rsidR="005A4E42">
        <w:rPr>
          <w:rFonts w:hint="cs"/>
          <w:sz w:val="32"/>
          <w:szCs w:val="32"/>
          <w:cs/>
        </w:rPr>
        <w:t>ษ์</w:t>
      </w:r>
      <w:proofErr w:type="spellEnd"/>
      <w:r w:rsidR="005A4E42">
        <w:rPr>
          <w:rFonts w:hint="cs"/>
          <w:sz w:val="32"/>
          <w:szCs w:val="32"/>
          <w:cs/>
        </w:rPr>
        <w:t xml:space="preserve">  ระหัสทอง</w:t>
      </w:r>
      <w:r>
        <w:rPr>
          <w:rFonts w:hint="cs"/>
          <w:sz w:val="32"/>
          <w:szCs w:val="32"/>
          <w:cs/>
        </w:rPr>
        <w:t xml:space="preserve"> และ ร.ท.</w:t>
      </w:r>
      <w:proofErr w:type="spellStart"/>
      <w:r w:rsidR="005A4E42">
        <w:rPr>
          <w:rFonts w:hint="cs"/>
          <w:sz w:val="32"/>
          <w:szCs w:val="32"/>
          <w:cs/>
        </w:rPr>
        <w:t>ธี</w:t>
      </w:r>
      <w:proofErr w:type="spellEnd"/>
      <w:r w:rsidR="005A4E42">
        <w:rPr>
          <w:rFonts w:hint="cs"/>
          <w:sz w:val="32"/>
          <w:szCs w:val="32"/>
          <w:cs/>
        </w:rPr>
        <w:t>ระ นาคราช</w:t>
      </w:r>
      <w:r>
        <w:rPr>
          <w:rFonts w:hint="cs"/>
          <w:sz w:val="32"/>
          <w:szCs w:val="32"/>
          <w:cs/>
        </w:rPr>
        <w:t xml:space="preserve"> ในการจัดทำข้อมูลรายละเอียดค่าใช้จ่ายเกี่ยวกับการจัดซื้อจัดจ้าง ราคากลางและการคำนวณราคากลาง ตาม พ.ร.บ.การจัดซื้อจัดจ้างและการบริหารพัสดุภาครัฐ พ.ศ.๒๕๖๐ และกฎ ระเบียบข้อบังคับที่เกี่ยวข้องแล้วรายงานผลการดำเนินการในแต่ละเรื่องนำเรียน จก.พอ. เพื่อพิจารณาและเห็นชอบให้ใช้เป็นราคากลางในการจัดซื้อจัดจ้าง นั้น</w:t>
      </w:r>
    </w:p>
    <w:p w14:paraId="726A7102" w14:textId="1DFC7FA7" w:rsidR="00E27C70" w:rsidRPr="00D545A5" w:rsidRDefault="00E27C70" w:rsidP="00E27C70">
      <w:pPr>
        <w:spacing w:before="120"/>
        <w:ind w:firstLine="1170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๒.  คณก.ฯ ได้ตรวจสอบและดำเนินการแล้ว ในการจัดซื้อพัสดุ วัสดุสำนักงาน จำนวน ๑ รายการ ดังนี้</w:t>
      </w:r>
    </w:p>
    <w:bookmarkEnd w:id="0"/>
    <w:bookmarkEnd w:id="4"/>
    <w:bookmarkEnd w:id="5"/>
    <w:bookmarkEnd w:id="6"/>
    <w:bookmarkEnd w:id="7"/>
    <w:bookmarkEnd w:id="8"/>
    <w:bookmarkEnd w:id="9"/>
    <w:bookmarkEnd w:id="10"/>
    <w:bookmarkEnd w:id="11"/>
    <w:p w14:paraId="3AFF262E" w14:textId="77777777" w:rsidR="00991FDE" w:rsidRDefault="00B35EE4" w:rsidP="00991FDE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๒.๑  รายการที่ ๑ ยางลบดินสอ จำนวน ๓ กล่อง ตามเรื่องนี้</w:t>
      </w:r>
    </w:p>
    <w:p w14:paraId="3AFF262E" w14:textId="77777777" w:rsidR="00991FDE" w:rsidRDefault="00B35EE4" w:rsidP="00991FDE">
      <w:pPr>
        <w:tabs>
          <w:tab w:val="left" w:pos="2268"/>
        </w:tabs>
        <w:spacing w:before="0" w:after="0"/>
        <w:ind w:firstLine="0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ไม่มีราคาที่ได้มาจากการคำนวณตามหลักเกณฑ์ที่ คณก.ราคากลางกำหนด,ไม่มีราคาที่ได้มาจากฐานข้อมูลราคาอ้างอิงของพัสดุที่กรมบัญชีกลางจัดทำ, ไม่มีราคามาตรฐานที่สำนักงบประมาณหรือหน่วยงานกลางอื่นกำหนด และไม่มีราคาที่เคยซื้อหรือจ้างครั้งหลังสุดภายในระยะเวลาสองปีงบประมาณตามพระราชบัญญัติจัดซื้อจัดจ้างและการบริหารพัสดุภาครัฐ พ.ศ.๒๕๖๐ มาตรา ๔ (๑) (๒) (๓) (๕) จึงดำเนินการตาม (๔) ใช้ราคาที่ได้มาจากการสืบราคาจากท้องตลาด (รายการตามแนบ) ดำเนินการดังนี้</w:t>
      </w:r>
    </w:p>
    <w:p w14:paraId="538C449B" w14:textId="319FD7BD" w:rsidR="00B35EE4" w:rsidRPr="007079DC" w:rsidRDefault="00B35EE4" w:rsidP="00991FDE">
      <w:pPr>
        <w:tabs>
          <w:tab w:val="left" w:pos="1985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๒.๑.๑  ร้านทดสอบ เสนอราคาในการจัดซื้อ ยางลบดินสอ ในราคากล่องละ ๑๘๐ บาท จำนวน ๓ กล่อง รวมเป็นเงินทั้งสิ้น ๕๔๐ บาท</w:t>
      </w:r>
    </w:p>
    <w:p w14:paraId="7B3070E1" w14:textId="094E9CBB" w:rsidR="00861BF0" w:rsidRPr="00861BF0" w:rsidRDefault="00B35EE4" w:rsidP="00861BF0">
      <w:pPr>
        <w:tabs>
          <w:tab w:val="left" w:pos="2268"/>
        </w:tabs>
        <w:ind w:firstLine="1418"/>
        <w:jc w:val="thaiDistribute"/>
        <w:rPr>
          <w:spacing w:val="-8"/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คณก.ฯ ตรวจสอบแล้ว ผู้ยื่นเสนอราคาทั้ง ๑ ราย เสนอราคาถูกต้อง มีรายละเอียดพัสดุครบถ้วนตามขอบเขตงานซึ่งราคาต่ำสุดที่ได้จากการสืบราคา ฯ ในการจัดซื้อยางลบดินสอ ในราคากล่องละ ๑๘๐ บาท จำนวน ๓ กล่อง รวมเป็นเงินทั้งสิ้น ๕๔๐ บาท</w:t>
      </w:r>
    </w:p>
    <w:p w14:paraId="50401D2D" w14:textId="724D8422" w:rsidR="00D545A5" w:rsidRPr="0021043C" w:rsidRDefault="0049589C" w:rsidP="00D545A5">
      <w:pPr>
        <w:spacing w:before="120"/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๓.  คณก.ฯ พิจารณาตามข้อ ๒ แล้ว ผู้ยื่นเสนอราคาทั้ง ๑ ราย เสนอราคาถูกต้องมีรายละเอียดพัสดุครบถ้วนตามขอบเขตงาน ตามข้อ ๒.๑ เห็นสมควรใช้ราคาต่ำสุดที่ได้จากการสืบราคา ฯ ในการจัดซื้อพัสดุ วัสดุสำนักงาน จำนวน ๑ รายการ รวมเป็นเงินทั้งสิ้น ๕๔๐ บาท (ห้าร้อยสี่สิบบาทถ้วน)เป็นราคารวมภาษีมูลค่าเพิ่ม ตลอดจนภาษีอากรอื่นๆ และค่าใช้จ่ายทั้งปวงด้วยแล้วซึ่งเป็นตาม พ.ร.บ.ฯ มาตรา ๔ (๔) เป็นราคากลางในการจัดซื้อ</w:t>
      </w:r>
    </w:p>
    <w:p w14:paraId="6855C357" w14:textId="4AD2DB53" w:rsidR="00E27C70" w:rsidRDefault="00204163" w:rsidP="00E27C70">
      <w:pPr>
        <w:spacing w:before="120"/>
        <w:ind w:firstLine="1418"/>
        <w:jc w:val="thaiDistribute"/>
        <w:rPr>
          <w:sz w:val="32"/>
          <w:szCs w:val="32"/>
        </w:rPr>
      </w:pPr>
      <w:r w:rsidRPr="0002101F">
        <w:rPr>
          <w:rFonts w:hint="cs"/>
          <w:sz w:val="32"/>
          <w:szCs w:val="32"/>
          <w:cs/>
        </w:rPr>
        <w:tab/>
      </w:r>
      <w:r w:rsidR="00E27C70">
        <w:rPr>
          <w:rFonts w:hint="cs"/>
          <w:sz w:val="32"/>
          <w:szCs w:val="32"/>
          <w:cs/>
        </w:rPr>
        <w:t>จึงเรียนมาเพื่อพิจารณาดำเนินการต่อไป</w:t>
      </w:r>
    </w:p>
    <w:p w14:paraId="3D33C635" w14:textId="77777777" w:rsidR="00E27C70" w:rsidRPr="00B80B01" w:rsidRDefault="00E27C70" w:rsidP="00E27C70">
      <w:pPr>
        <w:spacing w:before="120"/>
        <w:ind w:firstLine="1418"/>
        <w:jc w:val="thaiDistribute"/>
        <w:rPr>
          <w:sz w:val="32"/>
          <w:szCs w:val="32"/>
        </w:rPr>
      </w:pPr>
    </w:p>
    <w:p w14:paraId="67C59541" w14:textId="4A9E44F8" w:rsidR="00780500" w:rsidRDefault="00E27C70" w:rsidP="00780500">
      <w:pPr>
        <w:tabs>
          <w:tab w:val="left" w:pos="4536"/>
        </w:tabs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                                               </w:t>
      </w:r>
      <w:r w:rsidR="00C300CC">
        <w:rPr>
          <w:rFonts w:hint="cs"/>
          <w:sz w:val="32"/>
          <w:szCs w:val="32"/>
          <w:cs/>
        </w:rPr>
        <w:t xml:space="preserve"> </w:t>
      </w:r>
      <w:r w:rsidR="00780500">
        <w:rPr>
          <w:rFonts w:hint="cs"/>
          <w:sz w:val="32"/>
          <w:szCs w:val="32"/>
          <w:cs/>
        </w:rPr>
        <w:t>น.</w:t>
      </w:r>
      <w:r w:rsidR="00D545A5">
        <w:rPr>
          <w:rFonts w:hint="cs"/>
          <w:sz w:val="32"/>
          <w:szCs w:val="32"/>
          <w:cs/>
        </w:rPr>
        <w:t>อ</w:t>
      </w:r>
      <w:r w:rsidR="00780500">
        <w:rPr>
          <w:rFonts w:hint="cs"/>
          <w:sz w:val="32"/>
          <w:szCs w:val="32"/>
          <w:cs/>
        </w:rPr>
        <w:t>.หญิง......................................ประธานกรรมการ</w:t>
      </w:r>
    </w:p>
    <w:p w14:paraId="21FBD321" w14:textId="6F9E9D3D" w:rsidR="00780500" w:rsidRDefault="00780500" w:rsidP="00C300CC">
      <w:pPr>
        <w:tabs>
          <w:tab w:val="left" w:pos="3828"/>
        </w:tabs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                                               </w:t>
      </w:r>
      <w:r w:rsidR="00D545A5">
        <w:rPr>
          <w:rFonts w:hint="cs"/>
          <w:sz w:val="32"/>
          <w:szCs w:val="32"/>
          <w:cs/>
        </w:rPr>
        <w:t xml:space="preserve"> </w:t>
      </w:r>
      <w:r w:rsidR="00267335">
        <w:rPr>
          <w:rFonts w:hint="cs"/>
          <w:sz w:val="32"/>
          <w:szCs w:val="32"/>
          <w:cs/>
        </w:rPr>
        <w:t>น</w:t>
      </w:r>
      <w:r>
        <w:rPr>
          <w:rFonts w:hint="cs"/>
          <w:sz w:val="32"/>
          <w:szCs w:val="32"/>
          <w:cs/>
        </w:rPr>
        <w:t>.</w:t>
      </w:r>
      <w:r w:rsidR="00267335">
        <w:rPr>
          <w:rFonts w:hint="cs"/>
          <w:sz w:val="32"/>
          <w:szCs w:val="32"/>
          <w:cs/>
        </w:rPr>
        <w:t>ต</w:t>
      </w:r>
      <w:r>
        <w:rPr>
          <w:rFonts w:hint="cs"/>
          <w:sz w:val="32"/>
          <w:szCs w:val="32"/>
          <w:cs/>
        </w:rPr>
        <w:t>.</w:t>
      </w:r>
      <w:r w:rsidR="00D545A5">
        <w:rPr>
          <w:rFonts w:hint="cs"/>
          <w:sz w:val="32"/>
          <w:szCs w:val="32"/>
          <w:cs/>
        </w:rPr>
        <w:t>.........</w:t>
      </w:r>
      <w:r>
        <w:rPr>
          <w:rFonts w:hint="cs"/>
          <w:sz w:val="32"/>
          <w:szCs w:val="32"/>
          <w:cs/>
        </w:rPr>
        <w:t>.....................................กรรมการ</w:t>
      </w:r>
    </w:p>
    <w:p w14:paraId="54E3C358" w14:textId="574AD2B9" w:rsidR="004A6918" w:rsidRDefault="00780500" w:rsidP="00780500">
      <w:pPr>
        <w:tabs>
          <w:tab w:val="left" w:pos="4536"/>
        </w:tabs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                                               </w:t>
      </w:r>
      <w:r w:rsidR="00D545A5">
        <w:rPr>
          <w:rFonts w:hint="cs"/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ร.ท...............................................กรรมการและเลขานุการ                                  </w:t>
      </w:r>
    </w:p>
    <w:sectPr w:rsidR="00FB7FDA" w:rsidSect="00FB3EF2">
      <w:headerReference w:type="even" r:id="rId9"/>
      <w:headerReference w:type="default" r:id="rId10"/>
      <w:pgSz w:w="11906" w:h="16838" w:code="9"/>
      <w:pgMar w:top="851" w:right="1134" w:bottom="1134" w:left="1701" w:header="1418" w:footer="720" w:gutter="0"/>
      <w:pgNumType w:fmt="thaiNumber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9275A" w14:textId="77777777" w:rsidR="00E27C70" w:rsidRDefault="00E27C70">
      <w:r>
        <w:separator/>
      </w:r>
    </w:p>
  </w:endnote>
  <w:endnote w:type="continuationSeparator" w:id="0">
    <w:p w14:paraId="31A942F9" w14:textId="77777777" w:rsidR="00E27C70" w:rsidRDefault="00E27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695EB" w14:textId="77777777" w:rsidR="00E27C70" w:rsidRDefault="00E27C70">
      <w:r>
        <w:separator/>
      </w:r>
    </w:p>
  </w:footnote>
  <w:footnote w:type="continuationSeparator" w:id="0">
    <w:p w14:paraId="19761013" w14:textId="77777777" w:rsidR="00E27C70" w:rsidRDefault="00E27C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57BFB" w14:textId="77777777" w:rsidR="00CA47AB" w:rsidRDefault="005576DE" w:rsidP="00D6626B">
    <w:pPr>
      <w:pStyle w:val="a5"/>
      <w:framePr w:wrap="around" w:vAnchor="text" w:hAnchor="margin" w:xAlign="center" w:y="1"/>
      <w:rPr>
        <w:rStyle w:val="a6"/>
      </w:rPr>
    </w:pPr>
    <w:r>
      <w:rPr>
        <w:rStyle w:val="a6"/>
        <w:cs/>
      </w:rPr>
      <w:fldChar w:fldCharType="begin"/>
    </w:r>
    <w:r w:rsidR="00CA47AB">
      <w:rPr>
        <w:rStyle w:val="a6"/>
      </w:rPr>
      <w:instrText xml:space="preserve">PAGE  </w:instrText>
    </w:r>
    <w:r>
      <w:rPr>
        <w:rStyle w:val="a6"/>
        <w:cs/>
      </w:rPr>
      <w:fldChar w:fldCharType="end"/>
    </w:r>
  </w:p>
  <w:p w14:paraId="02320369" w14:textId="77777777" w:rsidR="00CA47AB" w:rsidRDefault="00CA47A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DBC1B" w14:textId="77777777" w:rsidR="00CA47AB" w:rsidRPr="00D6626B" w:rsidRDefault="00CA47AB" w:rsidP="00D6626B">
    <w:pPr>
      <w:pStyle w:val="a5"/>
      <w:framePr w:wrap="around" w:vAnchor="text" w:hAnchor="margin" w:xAlign="center" w:y="1"/>
      <w:rPr>
        <w:rStyle w:val="a6"/>
        <w:sz w:val="32"/>
        <w:szCs w:val="32"/>
      </w:rPr>
    </w:pPr>
    <w:r>
      <w:rPr>
        <w:rStyle w:val="a6"/>
        <w:rFonts w:hint="cs"/>
        <w:sz w:val="32"/>
        <w:szCs w:val="32"/>
        <w:cs/>
      </w:rPr>
      <w:t xml:space="preserve">- </w:t>
    </w:r>
    <w:r w:rsidR="005576DE" w:rsidRPr="00D6626B">
      <w:rPr>
        <w:rStyle w:val="a6"/>
        <w:sz w:val="32"/>
        <w:szCs w:val="32"/>
        <w:cs/>
      </w:rPr>
      <w:fldChar w:fldCharType="begin"/>
    </w:r>
    <w:r w:rsidRPr="00D6626B">
      <w:rPr>
        <w:rStyle w:val="a6"/>
        <w:sz w:val="32"/>
        <w:szCs w:val="32"/>
      </w:rPr>
      <w:instrText xml:space="preserve">PAGE  </w:instrText>
    </w:r>
    <w:r w:rsidR="005576DE" w:rsidRPr="00D6626B">
      <w:rPr>
        <w:rStyle w:val="a6"/>
        <w:sz w:val="32"/>
        <w:szCs w:val="32"/>
        <w:cs/>
      </w:rPr>
      <w:fldChar w:fldCharType="separate"/>
    </w:r>
    <w:r w:rsidR="00084BAF">
      <w:rPr>
        <w:rStyle w:val="a6"/>
        <w:noProof/>
        <w:sz w:val="32"/>
        <w:szCs w:val="32"/>
        <w:cs/>
      </w:rPr>
      <w:t>๒</w:t>
    </w:r>
    <w:r w:rsidR="005576DE" w:rsidRPr="00D6626B">
      <w:rPr>
        <w:rStyle w:val="a6"/>
        <w:sz w:val="32"/>
        <w:szCs w:val="32"/>
        <w:cs/>
      </w:rPr>
      <w:fldChar w:fldCharType="end"/>
    </w:r>
    <w:r>
      <w:rPr>
        <w:rStyle w:val="a6"/>
        <w:rFonts w:hint="cs"/>
        <w:sz w:val="32"/>
        <w:szCs w:val="32"/>
        <w:cs/>
      </w:rPr>
      <w:t xml:space="preserve"> -</w:t>
    </w:r>
  </w:p>
  <w:p w14:paraId="3A16030B" w14:textId="77777777" w:rsidR="00CA47AB" w:rsidRDefault="00CA47AB">
    <w:pPr>
      <w:pStyle w:val="a5"/>
      <w:rPr>
        <w:sz w:val="32"/>
        <w:szCs w:val="32"/>
      </w:rPr>
    </w:pPr>
  </w:p>
  <w:p w14:paraId="797F8F6A" w14:textId="77777777" w:rsidR="00CA47AB" w:rsidRPr="00D6626B" w:rsidRDefault="00CA47AB">
    <w:pPr>
      <w:pStyle w:val="a5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C575E"/>
    <w:multiLevelType w:val="hybridMultilevel"/>
    <w:tmpl w:val="E5FA2B98"/>
    <w:lvl w:ilvl="0" w:tplc="3A52A3F8">
      <w:start w:val="1"/>
      <w:numFmt w:val="thaiNumbers"/>
      <w:lvlText w:val="%1."/>
      <w:lvlJc w:val="left"/>
      <w:pPr>
        <w:ind w:left="3173" w:hanging="17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843008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C70"/>
    <w:rsid w:val="000009B3"/>
    <w:rsid w:val="00001EF6"/>
    <w:rsid w:val="00002090"/>
    <w:rsid w:val="00006DBE"/>
    <w:rsid w:val="0002101F"/>
    <w:rsid w:val="00023432"/>
    <w:rsid w:val="00023FB7"/>
    <w:rsid w:val="000265E6"/>
    <w:rsid w:val="00027503"/>
    <w:rsid w:val="00027611"/>
    <w:rsid w:val="00041424"/>
    <w:rsid w:val="00044FA7"/>
    <w:rsid w:val="000538E5"/>
    <w:rsid w:val="0006583D"/>
    <w:rsid w:val="00084BAF"/>
    <w:rsid w:val="000A0B79"/>
    <w:rsid w:val="000C27E1"/>
    <w:rsid w:val="000D658D"/>
    <w:rsid w:val="000F016F"/>
    <w:rsid w:val="00103D7E"/>
    <w:rsid w:val="00107DC9"/>
    <w:rsid w:val="00114664"/>
    <w:rsid w:val="001256B9"/>
    <w:rsid w:val="001424AE"/>
    <w:rsid w:val="00191B70"/>
    <w:rsid w:val="00193FB7"/>
    <w:rsid w:val="001A52FD"/>
    <w:rsid w:val="001D18A7"/>
    <w:rsid w:val="001F5E85"/>
    <w:rsid w:val="00204163"/>
    <w:rsid w:val="00210CBF"/>
    <w:rsid w:val="00213477"/>
    <w:rsid w:val="00234405"/>
    <w:rsid w:val="00267335"/>
    <w:rsid w:val="002740CE"/>
    <w:rsid w:val="002747A4"/>
    <w:rsid w:val="002762D7"/>
    <w:rsid w:val="0028781B"/>
    <w:rsid w:val="00296671"/>
    <w:rsid w:val="002A3DEC"/>
    <w:rsid w:val="002A64F2"/>
    <w:rsid w:val="002E1EB8"/>
    <w:rsid w:val="002F19C5"/>
    <w:rsid w:val="002F68BD"/>
    <w:rsid w:val="003128D2"/>
    <w:rsid w:val="00312924"/>
    <w:rsid w:val="00313E02"/>
    <w:rsid w:val="00323B22"/>
    <w:rsid w:val="0032421B"/>
    <w:rsid w:val="0032492B"/>
    <w:rsid w:val="0032524F"/>
    <w:rsid w:val="00334D97"/>
    <w:rsid w:val="0033577F"/>
    <w:rsid w:val="00337682"/>
    <w:rsid w:val="003518FD"/>
    <w:rsid w:val="00355134"/>
    <w:rsid w:val="00360273"/>
    <w:rsid w:val="00360713"/>
    <w:rsid w:val="0036071F"/>
    <w:rsid w:val="00360B14"/>
    <w:rsid w:val="00370BD9"/>
    <w:rsid w:val="00375C73"/>
    <w:rsid w:val="00383304"/>
    <w:rsid w:val="00387B20"/>
    <w:rsid w:val="003A269D"/>
    <w:rsid w:val="003B0B81"/>
    <w:rsid w:val="003B59E0"/>
    <w:rsid w:val="003B7172"/>
    <w:rsid w:val="003C0EB5"/>
    <w:rsid w:val="003D33CB"/>
    <w:rsid w:val="00400988"/>
    <w:rsid w:val="00422A43"/>
    <w:rsid w:val="00426F85"/>
    <w:rsid w:val="004470AA"/>
    <w:rsid w:val="00466B06"/>
    <w:rsid w:val="0047671C"/>
    <w:rsid w:val="00482091"/>
    <w:rsid w:val="0049589C"/>
    <w:rsid w:val="004A6918"/>
    <w:rsid w:val="004B2018"/>
    <w:rsid w:val="004B4D7E"/>
    <w:rsid w:val="004C53C8"/>
    <w:rsid w:val="004C62DD"/>
    <w:rsid w:val="004F4EB2"/>
    <w:rsid w:val="00514C3B"/>
    <w:rsid w:val="00517B3F"/>
    <w:rsid w:val="00521E1F"/>
    <w:rsid w:val="00522F52"/>
    <w:rsid w:val="00525F01"/>
    <w:rsid w:val="00535DD6"/>
    <w:rsid w:val="00536850"/>
    <w:rsid w:val="00551E0A"/>
    <w:rsid w:val="00553421"/>
    <w:rsid w:val="00554E8B"/>
    <w:rsid w:val="00554EB8"/>
    <w:rsid w:val="005576DE"/>
    <w:rsid w:val="005815B2"/>
    <w:rsid w:val="005924A8"/>
    <w:rsid w:val="005A4E42"/>
    <w:rsid w:val="005A74D0"/>
    <w:rsid w:val="005C3724"/>
    <w:rsid w:val="005C4E8E"/>
    <w:rsid w:val="005D05CA"/>
    <w:rsid w:val="005E4C42"/>
    <w:rsid w:val="005E5DC2"/>
    <w:rsid w:val="005F47C9"/>
    <w:rsid w:val="005F4EE0"/>
    <w:rsid w:val="005F5737"/>
    <w:rsid w:val="005F6B7D"/>
    <w:rsid w:val="00604363"/>
    <w:rsid w:val="00606118"/>
    <w:rsid w:val="00611ABF"/>
    <w:rsid w:val="0062725C"/>
    <w:rsid w:val="00636519"/>
    <w:rsid w:val="00644F77"/>
    <w:rsid w:val="0064567A"/>
    <w:rsid w:val="00647DFD"/>
    <w:rsid w:val="0066296B"/>
    <w:rsid w:val="00664133"/>
    <w:rsid w:val="0067470F"/>
    <w:rsid w:val="0068114F"/>
    <w:rsid w:val="00684BFD"/>
    <w:rsid w:val="006879EF"/>
    <w:rsid w:val="00697363"/>
    <w:rsid w:val="006A4118"/>
    <w:rsid w:val="006B17F4"/>
    <w:rsid w:val="006D16F7"/>
    <w:rsid w:val="006E284C"/>
    <w:rsid w:val="007079DC"/>
    <w:rsid w:val="00720EF8"/>
    <w:rsid w:val="007217D5"/>
    <w:rsid w:val="00722C9E"/>
    <w:rsid w:val="00730E16"/>
    <w:rsid w:val="007402E6"/>
    <w:rsid w:val="00756F02"/>
    <w:rsid w:val="0076280C"/>
    <w:rsid w:val="00780500"/>
    <w:rsid w:val="00787A90"/>
    <w:rsid w:val="0079411E"/>
    <w:rsid w:val="007941B5"/>
    <w:rsid w:val="00797D8C"/>
    <w:rsid w:val="007A3919"/>
    <w:rsid w:val="007B09BB"/>
    <w:rsid w:val="007E21C8"/>
    <w:rsid w:val="007E6E95"/>
    <w:rsid w:val="007E7F37"/>
    <w:rsid w:val="007F4BAA"/>
    <w:rsid w:val="008033AF"/>
    <w:rsid w:val="00813269"/>
    <w:rsid w:val="00840136"/>
    <w:rsid w:val="00841446"/>
    <w:rsid w:val="00846428"/>
    <w:rsid w:val="008535D9"/>
    <w:rsid w:val="00861BF0"/>
    <w:rsid w:val="0086677E"/>
    <w:rsid w:val="008720A2"/>
    <w:rsid w:val="0087273B"/>
    <w:rsid w:val="008B6EC3"/>
    <w:rsid w:val="008C61C5"/>
    <w:rsid w:val="008D5354"/>
    <w:rsid w:val="008D64E5"/>
    <w:rsid w:val="008E0494"/>
    <w:rsid w:val="008F1575"/>
    <w:rsid w:val="008F64FD"/>
    <w:rsid w:val="00904438"/>
    <w:rsid w:val="00904C2B"/>
    <w:rsid w:val="00916F60"/>
    <w:rsid w:val="0091749C"/>
    <w:rsid w:val="00921E9F"/>
    <w:rsid w:val="00923102"/>
    <w:rsid w:val="00943C6D"/>
    <w:rsid w:val="00946E2C"/>
    <w:rsid w:val="00951D06"/>
    <w:rsid w:val="009626F9"/>
    <w:rsid w:val="009741CC"/>
    <w:rsid w:val="00990D85"/>
    <w:rsid w:val="00991FDE"/>
    <w:rsid w:val="00997AF1"/>
    <w:rsid w:val="009C34F2"/>
    <w:rsid w:val="009C74E1"/>
    <w:rsid w:val="009D52AD"/>
    <w:rsid w:val="009D647E"/>
    <w:rsid w:val="009D74D7"/>
    <w:rsid w:val="009E1B5B"/>
    <w:rsid w:val="009F6188"/>
    <w:rsid w:val="00A15FD8"/>
    <w:rsid w:val="00A26792"/>
    <w:rsid w:val="00A32A6C"/>
    <w:rsid w:val="00A46837"/>
    <w:rsid w:val="00A60D81"/>
    <w:rsid w:val="00A6321C"/>
    <w:rsid w:val="00A64DF4"/>
    <w:rsid w:val="00A872FC"/>
    <w:rsid w:val="00A97E58"/>
    <w:rsid w:val="00AB3BC8"/>
    <w:rsid w:val="00AB7F42"/>
    <w:rsid w:val="00AD0725"/>
    <w:rsid w:val="00AE4267"/>
    <w:rsid w:val="00B01DA8"/>
    <w:rsid w:val="00B04EFD"/>
    <w:rsid w:val="00B079DB"/>
    <w:rsid w:val="00B35EE4"/>
    <w:rsid w:val="00B6161E"/>
    <w:rsid w:val="00B65D36"/>
    <w:rsid w:val="00B80B01"/>
    <w:rsid w:val="00B84631"/>
    <w:rsid w:val="00B8566C"/>
    <w:rsid w:val="00B94834"/>
    <w:rsid w:val="00B94F61"/>
    <w:rsid w:val="00BA4E4D"/>
    <w:rsid w:val="00BB5717"/>
    <w:rsid w:val="00BD0B45"/>
    <w:rsid w:val="00BD38C5"/>
    <w:rsid w:val="00BE0285"/>
    <w:rsid w:val="00BE664C"/>
    <w:rsid w:val="00BF32AE"/>
    <w:rsid w:val="00C045E5"/>
    <w:rsid w:val="00C13F57"/>
    <w:rsid w:val="00C14F6B"/>
    <w:rsid w:val="00C300CC"/>
    <w:rsid w:val="00C30F3C"/>
    <w:rsid w:val="00C40571"/>
    <w:rsid w:val="00C53007"/>
    <w:rsid w:val="00C57717"/>
    <w:rsid w:val="00C67B55"/>
    <w:rsid w:val="00C722B4"/>
    <w:rsid w:val="00C87E7C"/>
    <w:rsid w:val="00C94909"/>
    <w:rsid w:val="00CA30AA"/>
    <w:rsid w:val="00CA47AB"/>
    <w:rsid w:val="00CA527E"/>
    <w:rsid w:val="00CB5CFC"/>
    <w:rsid w:val="00CE7BF8"/>
    <w:rsid w:val="00CF5AF5"/>
    <w:rsid w:val="00D050FF"/>
    <w:rsid w:val="00D0549B"/>
    <w:rsid w:val="00D21E65"/>
    <w:rsid w:val="00D35165"/>
    <w:rsid w:val="00D42FA8"/>
    <w:rsid w:val="00D43DA0"/>
    <w:rsid w:val="00D518B7"/>
    <w:rsid w:val="00D5228B"/>
    <w:rsid w:val="00D545A5"/>
    <w:rsid w:val="00D574A9"/>
    <w:rsid w:val="00D65142"/>
    <w:rsid w:val="00D6626B"/>
    <w:rsid w:val="00D72F79"/>
    <w:rsid w:val="00D752E9"/>
    <w:rsid w:val="00D825B0"/>
    <w:rsid w:val="00D85C24"/>
    <w:rsid w:val="00D930D9"/>
    <w:rsid w:val="00DA10EE"/>
    <w:rsid w:val="00DA5304"/>
    <w:rsid w:val="00DB741A"/>
    <w:rsid w:val="00DC46C2"/>
    <w:rsid w:val="00DD169B"/>
    <w:rsid w:val="00DE0BCF"/>
    <w:rsid w:val="00DE4821"/>
    <w:rsid w:val="00DE58A8"/>
    <w:rsid w:val="00DF1343"/>
    <w:rsid w:val="00E121E7"/>
    <w:rsid w:val="00E2355E"/>
    <w:rsid w:val="00E27C70"/>
    <w:rsid w:val="00E446C6"/>
    <w:rsid w:val="00E473D8"/>
    <w:rsid w:val="00E507EC"/>
    <w:rsid w:val="00E537F1"/>
    <w:rsid w:val="00E60ED7"/>
    <w:rsid w:val="00E62CAD"/>
    <w:rsid w:val="00E82B20"/>
    <w:rsid w:val="00EA7A43"/>
    <w:rsid w:val="00EB08C4"/>
    <w:rsid w:val="00EC484A"/>
    <w:rsid w:val="00EC651F"/>
    <w:rsid w:val="00ED1D1F"/>
    <w:rsid w:val="00EE0C32"/>
    <w:rsid w:val="00F04180"/>
    <w:rsid w:val="00F116A9"/>
    <w:rsid w:val="00F23720"/>
    <w:rsid w:val="00F25B4F"/>
    <w:rsid w:val="00F53780"/>
    <w:rsid w:val="00F5465D"/>
    <w:rsid w:val="00F57925"/>
    <w:rsid w:val="00F60D94"/>
    <w:rsid w:val="00F74B3A"/>
    <w:rsid w:val="00FB3EF2"/>
    <w:rsid w:val="00FB7FDA"/>
    <w:rsid w:val="00FF0131"/>
    <w:rsid w:val="00FF3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3D1D41"/>
  <w15:docId w15:val="{F748201C-4C26-460A-88E0-38433EA6B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imes New Roman" w:hAnsi="TH SarabunPSK" w:cs="TH SarabunPSK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61BF0"/>
    <w:rPr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rsid w:val="00F57925"/>
    <w:rPr>
      <w:color w:val="800080"/>
      <w:u w:val="single"/>
    </w:rPr>
  </w:style>
  <w:style w:type="character" w:styleId="a4">
    <w:name w:val="Hyperlink"/>
    <w:basedOn w:val="a0"/>
    <w:rsid w:val="00C87E7C"/>
    <w:rPr>
      <w:color w:val="0000FF"/>
      <w:u w:val="single"/>
      <w:lang w:bidi="th-TH"/>
    </w:rPr>
  </w:style>
  <w:style w:type="paragraph" w:styleId="a5">
    <w:name w:val="header"/>
    <w:basedOn w:val="a"/>
    <w:rsid w:val="00D6626B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D6626B"/>
  </w:style>
  <w:style w:type="paragraph" w:styleId="a7">
    <w:name w:val="footer"/>
    <w:basedOn w:val="a"/>
    <w:rsid w:val="00D6626B"/>
    <w:pPr>
      <w:tabs>
        <w:tab w:val="center" w:pos="4153"/>
        <w:tab w:val="right" w:pos="8306"/>
      </w:tabs>
    </w:pPr>
  </w:style>
  <w:style w:type="paragraph" w:styleId="a8">
    <w:name w:val="Balloon Text"/>
    <w:basedOn w:val="a"/>
    <w:link w:val="a9"/>
    <w:rsid w:val="004A6918"/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rsid w:val="004A6918"/>
    <w:rPr>
      <w:rFonts w:ascii="Tahoma" w:hAnsi="Tahoma" w:cs="Angsana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2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ED\Downloads\&#3649;&#3610;&#3610;&#3607;&#3637;&#3656;%20&#3665;&#3669;%20&#3649;&#3592;&#3657;&#3591;&#3629;&#3609;&#3640;&#3617;&#3633;&#3605;&#3636;&#3627;&#3619;&#3639;&#3629;&#3626;&#3633;&#3656;&#3591;&#3585;&#3634;&#3619;&#3648;&#3614;&#3639;&#3656;&#3629;&#3607;&#3619;&#3634;&#3610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30FB4B-B3D6-429D-865B-7548FC48E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แบบที่ ๑๕ แจ้งอนุมัติหรือสั่งการเพื่อทราบ</Template>
  <TotalTime>469</TotalTime>
  <Pages>51</Pages>
  <Words>23160</Words>
  <Characters>83224</Characters>
  <Application>Microsoft Office Word</Application>
  <DocSecurity>0</DocSecurity>
  <Lines>693</Lines>
  <Paragraphs>212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SPM</Company>
  <LinksUpToDate>false</LinksUpToDate>
  <CharactersWithSpaces>106172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MED</dc:creator>
  <cp:lastModifiedBy>MED</cp:lastModifiedBy>
  <cp:revision>6</cp:revision>
  <cp:lastPrinted>2026-08-20T07:32:00Z</cp:lastPrinted>
  <dcterms:created xsi:type="dcterms:W3CDTF">2026-08-18T08:43:00Z</dcterms:created>
  <dcterms:modified xsi:type="dcterms:W3CDTF">2026-08-20T07:59:00Z</dcterms:modified>
</cp:coreProperties>
</file>